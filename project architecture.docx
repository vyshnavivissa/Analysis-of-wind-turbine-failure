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56D10" w14:textId="77777777" w:rsidR="00FD4F4D" w:rsidRDefault="00151ED4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856D11" wp14:editId="0A856D12">
                <wp:simplePos x="0" y="0"/>
                <wp:positionH relativeFrom="column">
                  <wp:posOffset>3787005</wp:posOffset>
                </wp:positionH>
                <wp:positionV relativeFrom="paragraph">
                  <wp:posOffset>1423665</wp:posOffset>
                </wp:positionV>
                <wp:extent cx="504821" cy="309240"/>
                <wp:effectExtent l="0" t="0" r="9529" b="14610"/>
                <wp:wrapNone/>
                <wp:docPr id="125866924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1" cy="309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45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A856D1B" w14:textId="77777777" w:rsidR="00FD4F4D" w:rsidRDefault="00151ED4">
                            <w:pP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Cleaned data </w:t>
                            </w:r>
                          </w:p>
                          <w:p w14:paraId="0A856D1C" w14:textId="77777777" w:rsidR="00FD4F4D" w:rsidRDefault="00FD4F4D">
                            <w:pP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A856D11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98.2pt;margin-top:112.1pt;width:39.75pt;height:24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" strokecolor="white" strokeweight=".17625mm">
                <v:textbox>
                  <w:txbxContent>
                    <w:p w14:paraId="0A856D1B" w14:textId="77777777" w:rsidR="00FD4F4D" w:rsidRDefault="00151ED4">
                      <w:pPr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bCs/>
                          <w:sz w:val="14"/>
                          <w:szCs w:val="14"/>
                        </w:rPr>
                        <w:t xml:space="preserve">Cleaned data </w:t>
                      </w:r>
                    </w:p>
                    <w:p w14:paraId="0A856D1C" w14:textId="77777777" w:rsidR="00FD4F4D" w:rsidRDefault="00FD4F4D">
                      <w:pPr>
                        <w:rPr>
                          <w:b/>
                          <w:bCs/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856D13" wp14:editId="0A856D14">
                <wp:simplePos x="0" y="0"/>
                <wp:positionH relativeFrom="column">
                  <wp:posOffset>3465197</wp:posOffset>
                </wp:positionH>
                <wp:positionV relativeFrom="paragraph">
                  <wp:posOffset>1386354</wp:posOffset>
                </wp:positionV>
                <wp:extent cx="426082" cy="205740"/>
                <wp:effectExtent l="14921" t="23179" r="26989" b="26989"/>
                <wp:wrapNone/>
                <wp:docPr id="2016493395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4">
                          <a:off x="0" y="0"/>
                          <a:ext cx="426082" cy="205740"/>
                        </a:xfrm>
                        <a:custGeom>
                          <a:avLst>
                            <a:gd name="f0" fmla="val 16385"/>
                            <a:gd name="f1" fmla="val 5400"/>
                          </a:avLst>
                          <a:gdLst>
                            <a:gd name="f2" fmla="val 10800000"/>
                            <a:gd name="f3" fmla="val 5400000"/>
                            <a:gd name="f4" fmla="val 180"/>
                            <a:gd name="f5" fmla="val w"/>
                            <a:gd name="f6" fmla="val h"/>
                            <a:gd name="f7" fmla="val 0"/>
                            <a:gd name="f8" fmla="val 21600"/>
                            <a:gd name="f9" fmla="val 10800"/>
                            <a:gd name="f10" fmla="+- 0 0 0"/>
                            <a:gd name="f11" fmla="+- 0 0 180"/>
                            <a:gd name="f12" fmla="*/ f5 1 21600"/>
                            <a:gd name="f13" fmla="*/ f6 1 21600"/>
                            <a:gd name="f14" fmla="pin 0 f0 21600"/>
                            <a:gd name="f15" fmla="pin 0 f1 10800"/>
                            <a:gd name="f16" fmla="*/ f10 f2 1"/>
                            <a:gd name="f17" fmla="*/ f11 f2 1"/>
                            <a:gd name="f18" fmla="val f15"/>
                            <a:gd name="f19" fmla="val f14"/>
                            <a:gd name="f20" fmla="+- 21600 0 f15"/>
                            <a:gd name="f21" fmla="*/ f14 f12 1"/>
                            <a:gd name="f22" fmla="*/ f15 f13 1"/>
                            <a:gd name="f23" fmla="*/ 0 f12 1"/>
                            <a:gd name="f24" fmla="*/ 0 f13 1"/>
                            <a:gd name="f25" fmla="*/ f16 1 f4"/>
                            <a:gd name="f26" fmla="*/ 21600 f13 1"/>
                            <a:gd name="f27" fmla="*/ f17 1 f4"/>
                            <a:gd name="f28" fmla="+- 21600 0 f19"/>
                            <a:gd name="f29" fmla="*/ f20 f13 1"/>
                            <a:gd name="f30" fmla="*/ f18 f13 1"/>
                            <a:gd name="f31" fmla="*/ f19 f12 1"/>
                            <a:gd name="f32" fmla="+- f25 0 f3"/>
                            <a:gd name="f33" fmla="+- f27 0 f3"/>
                            <a:gd name="f34" fmla="*/ f28 f18 1"/>
                            <a:gd name="f35" fmla="*/ f34 1 10800"/>
                            <a:gd name="f36" fmla="+- f19 f35 0"/>
                            <a:gd name="f37" fmla="*/ f36 f12 1"/>
                          </a:gdLst>
                          <a:ahLst>
                            <a:ahXY gdRefX="f0" minX="f7" maxX="f8" gdRefY="f1" minY="f7" maxY="f9">
                              <a:pos x="f21" y="f22"/>
                            </a:ahXY>
                          </a:ahLst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  <a:cxn ang="f32">
                              <a:pos x="f31" y="f24"/>
                            </a:cxn>
                            <a:cxn ang="f33">
                              <a:pos x="f31" y="f26"/>
                            </a:cxn>
                          </a:cxnLst>
                          <a:rect l="f23" t="f30" r="f37" b="f29"/>
                          <a:pathLst>
                            <a:path w="21600" h="21600">
                              <a:moveTo>
                                <a:pt x="f7" y="f18"/>
                              </a:moveTo>
                              <a:lnTo>
                                <a:pt x="f19" y="f18"/>
                              </a:lnTo>
                              <a:lnTo>
                                <a:pt x="f19" y="f7"/>
                              </a:lnTo>
                              <a:lnTo>
                                <a:pt x="f8" y="f9"/>
                              </a:lnTo>
                              <a:lnTo>
                                <a:pt x="f19" y="f8"/>
                              </a:lnTo>
                              <a:lnTo>
                                <a:pt x="f19" y="f20"/>
                              </a:lnTo>
                              <a:lnTo>
                                <a:pt x="f7" y="f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1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6A73863E" id="Arrow: Right 1" o:spid="_x0000_s1026" style="position:absolute;margin-left:272.85pt;margin-top:109.15pt;width:33.55pt;height:16.2pt;rotation:-5898236fd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" path="m,5400r16385,l16385,r5215,10800l16385,21600r,-5400l,16200,,5400xe" strokeweight=".35281mm">
                <v:stroke joinstyle="miter"/>
                <v:path arrowok="t" o:connecttype="custom" o:connectlocs="213041,0;426082,102870;213041,205740;0,102870;323211,0;323211,205740" o:connectangles="270,0,90,180,270,90" textboxrect="0,5400,18992,16200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856D15" wp14:editId="0A856D16">
                <wp:simplePos x="0" y="0"/>
                <wp:positionH relativeFrom="margin">
                  <wp:posOffset>5553078</wp:posOffset>
                </wp:positionH>
                <wp:positionV relativeFrom="paragraph">
                  <wp:posOffset>1276346</wp:posOffset>
                </wp:positionV>
                <wp:extent cx="151762" cy="323853"/>
                <wp:effectExtent l="19050" t="0" r="19688" b="38097"/>
                <wp:wrapNone/>
                <wp:docPr id="1482228186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2" cy="323853"/>
                        </a:xfrm>
                        <a:custGeom>
                          <a:avLst>
                            <a:gd name="f0" fmla="val 11139"/>
                            <a:gd name="f1" fmla="val 5400"/>
                          </a:avLst>
                          <a:gdLst>
                            <a:gd name="f2" fmla="val 10800000"/>
                            <a:gd name="f3" fmla="val 5400000"/>
                            <a:gd name="f4" fmla="val 180"/>
                            <a:gd name="f5" fmla="val w"/>
                            <a:gd name="f6" fmla="val h"/>
                            <a:gd name="f7" fmla="val 0"/>
                            <a:gd name="f8" fmla="val 21600"/>
                            <a:gd name="f9" fmla="val 10800"/>
                            <a:gd name="f10" fmla="+- 0 0 -270"/>
                            <a:gd name="f11" fmla="+- 0 0 -90"/>
                            <a:gd name="f12" fmla="*/ f5 1 21600"/>
                            <a:gd name="f13" fmla="*/ f6 1 21600"/>
                            <a:gd name="f14" fmla="val f7"/>
                            <a:gd name="f15" fmla="val f8"/>
                            <a:gd name="f16" fmla="pin 0 f1 10800"/>
                            <a:gd name="f17" fmla="pin 0 f0 21600"/>
                            <a:gd name="f18" fmla="*/ f10 f2 1"/>
                            <a:gd name="f19" fmla="*/ f11 f2 1"/>
                            <a:gd name="f20" fmla="+- f15 0 f14"/>
                            <a:gd name="f21" fmla="val f16"/>
                            <a:gd name="f22" fmla="val f17"/>
                            <a:gd name="f23" fmla="*/ f16 f12 1"/>
                            <a:gd name="f24" fmla="*/ f17 f13 1"/>
                            <a:gd name="f25" fmla="*/ f18 1 f4"/>
                            <a:gd name="f26" fmla="*/ f19 1 f4"/>
                            <a:gd name="f27" fmla="*/ f20 1 21600"/>
                            <a:gd name="f28" fmla="+- 21600 0 f21"/>
                            <a:gd name="f29" fmla="+- 21600 0 f22"/>
                            <a:gd name="f30" fmla="*/ f21 f12 1"/>
                            <a:gd name="f31" fmla="*/ f22 f13 1"/>
                            <a:gd name="f32" fmla="+- f25 0 f3"/>
                            <a:gd name="f33" fmla="+- f26 0 f3"/>
                            <a:gd name="f34" fmla="*/ 0 f27 1"/>
                            <a:gd name="f35" fmla="*/ 21600 f27 1"/>
                            <a:gd name="f36" fmla="*/ f29 f21 1"/>
                            <a:gd name="f37" fmla="*/ f28 f12 1"/>
                            <a:gd name="f38" fmla="*/ f36 1 10800"/>
                            <a:gd name="f39" fmla="*/ f34 1 f27"/>
                            <a:gd name="f40" fmla="*/ f35 1 f27"/>
                            <a:gd name="f41" fmla="+- f22 f38 0"/>
                            <a:gd name="f42" fmla="*/ f39 f13 1"/>
                            <a:gd name="f43" fmla="*/ f39 f12 1"/>
                            <a:gd name="f44" fmla="*/ f40 f12 1"/>
                            <a:gd name="f45" fmla="*/ f41 f13 1"/>
                          </a:gdLst>
                          <a:ahLst>
                            <a:ahXY gdRefX="f1" minX="f7" maxX="f9" gdRefY="f0" minY="f7" maxY="f8">
                              <a:pos x="f23" y="f24"/>
                            </a:ahXY>
                          </a:ahLst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  <a:cxn ang="f32">
                              <a:pos x="f43" y="f31"/>
                            </a:cxn>
                            <a:cxn ang="f33">
                              <a:pos x="f44" y="f31"/>
                            </a:cxn>
                          </a:cxnLst>
                          <a:rect l="f30" t="f42" r="f37" b="f45"/>
                          <a:pathLst>
                            <a:path w="21600" h="21600">
                              <a:moveTo>
                                <a:pt x="f21" y="f7"/>
                              </a:moveTo>
                              <a:lnTo>
                                <a:pt x="f21" y="f22"/>
                              </a:lnTo>
                              <a:lnTo>
                                <a:pt x="f7" y="f22"/>
                              </a:lnTo>
                              <a:lnTo>
                                <a:pt x="f9" y="f8"/>
                              </a:lnTo>
                              <a:lnTo>
                                <a:pt x="f8" y="f22"/>
                              </a:lnTo>
                              <a:lnTo>
                                <a:pt x="f28" y="f22"/>
                              </a:lnTo>
                              <a:lnTo>
                                <a:pt x="f28" y="f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1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77C64C7F" id="Arrow: Down 3" o:spid="_x0000_s1026" style="position:absolute;margin-left:437.25pt;margin-top:100.5pt;width:11.95pt;height:25.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" path="m5400,r,11139l,11139,10800,21600,21600,11139r-5400,l16200,,5400,xe" strokeweight=".35281mm">
                <v:stroke joinstyle="miter"/>
                <v:path arrowok="t" o:connecttype="custom" o:connectlocs="75881,0;151762,161927;75881,323853;0,161927;0,167009;151762,167009" o:connectangles="270,0,90,180,180,0" textboxrect="5400,0,16200,16369"/>
                <w10:wrap anchorx="margin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g">
            <w:drawing>
              <wp:inline distT="0" distB="0" distL="0" distR="0" wp14:anchorId="0A856D17" wp14:editId="0A856D18">
                <wp:extent cx="6067427" cy="1557342"/>
                <wp:effectExtent l="0" t="0" r="28573" b="23808"/>
                <wp:docPr id="612666031" name="Diagram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67427" cy="1557342"/>
                          <a:chOff x="0" y="0"/>
                          <a:chExt cx="6067427" cy="1557342"/>
                        </a:xfrm>
                      </wpg:grpSpPr>
                      <wps:wsp>
                        <wps:cNvPr id="227750128" name="Freeform: Shape 309120506"/>
                        <wps:cNvSpPr/>
                        <wps:spPr>
                          <a:xfrm flipH="1">
                            <a:off x="107634" y="58448"/>
                            <a:ext cx="539340" cy="648455"/>
                          </a:xfrm>
                          <a:custGeom>
                            <a:avLst>
                              <a:gd name="f10" fmla="val 2160"/>
                            </a:avLst>
                            <a:gdLst>
                              <a:gd name="f1" fmla="val 10800000"/>
                              <a:gd name="f2" fmla="val 5400000"/>
                              <a:gd name="f3" fmla="val 16200000"/>
                              <a:gd name="f4" fmla="val w"/>
                              <a:gd name="f5" fmla="val h"/>
                              <a:gd name="f6" fmla="val ss"/>
                              <a:gd name="f7" fmla="val 0"/>
                              <a:gd name="f8" fmla="*/ 5419351 1 1725033"/>
                              <a:gd name="f9" fmla="val 45"/>
                              <a:gd name="f10" fmla="val 2160"/>
                              <a:gd name="f11" fmla="abs f4"/>
                              <a:gd name="f12" fmla="abs f5"/>
                              <a:gd name="f13" fmla="abs f6"/>
                              <a:gd name="f14" fmla="*/ f8 1 180"/>
                              <a:gd name="f15" fmla="val f10"/>
                              <a:gd name="f16" fmla="+- 0 0 f2"/>
                              <a:gd name="f17" fmla="?: f11 f4 1"/>
                              <a:gd name="f18" fmla="?: f12 f5 1"/>
                              <a:gd name="f19" fmla="?: f13 f6 1"/>
                              <a:gd name="f20" fmla="*/ f9 f14 1"/>
                              <a:gd name="f21" fmla="+- f7 f15 0"/>
                              <a:gd name="f22" fmla="*/ f17 1 21600"/>
                              <a:gd name="f23" fmla="*/ f18 1 21600"/>
                              <a:gd name="f24" fmla="*/ 21600 f17 1"/>
                              <a:gd name="f25" fmla="*/ 21600 f18 1"/>
                              <a:gd name="f26" fmla="+- 0 0 f20"/>
                              <a:gd name="f27" fmla="+- f7 0 f21"/>
                              <a:gd name="f28" fmla="+- f21 0 f7"/>
                              <a:gd name="f29" fmla="min f23 f22"/>
                              <a:gd name="f30" fmla="*/ f24 1 f19"/>
                              <a:gd name="f31" fmla="*/ f25 1 f19"/>
                              <a:gd name="f32" fmla="*/ f26 f1 1"/>
                              <a:gd name="f33" fmla="abs f27"/>
                              <a:gd name="f34" fmla="abs f28"/>
                              <a:gd name="f35" fmla="?: f27 f16 f2"/>
                              <a:gd name="f36" fmla="?: f27 f2 f16"/>
                              <a:gd name="f37" fmla="?: f27 f3 f2"/>
                              <a:gd name="f38" fmla="?: f27 f2 f3"/>
                              <a:gd name="f39" fmla="?: f28 f16 f2"/>
                              <a:gd name="f40" fmla="?: f28 f2 f16"/>
                              <a:gd name="f41" fmla="?: f27 0 f1"/>
                              <a:gd name="f42" fmla="?: f27 f1 0"/>
                              <a:gd name="f43" fmla="val f30"/>
                              <a:gd name="f44" fmla="val f31"/>
                              <a:gd name="f45" fmla="*/ f32 1 f8"/>
                              <a:gd name="f46" fmla="?: f27 f38 f37"/>
                              <a:gd name="f47" fmla="?: f27 f37 f38"/>
                              <a:gd name="f48" fmla="?: f28 f36 f35"/>
                              <a:gd name="f49" fmla="*/ f21 f29 1"/>
                              <a:gd name="f50" fmla="*/ f7 f29 1"/>
                              <a:gd name="f51" fmla="*/ f33 f29 1"/>
                              <a:gd name="f52" fmla="*/ f34 f29 1"/>
                              <a:gd name="f53" fmla="+- f44 0 f15"/>
                              <a:gd name="f54" fmla="+- f43 0 f15"/>
                              <a:gd name="f55" fmla="+- f45 0 f2"/>
                              <a:gd name="f56" fmla="?: f28 f47 f46"/>
                              <a:gd name="f57" fmla="*/ f44 f29 1"/>
                              <a:gd name="f58" fmla="*/ f43 f29 1"/>
                              <a:gd name="f59" fmla="+- f55 f2 0"/>
                              <a:gd name="f60" fmla="+- f44 0 f53"/>
                              <a:gd name="f61" fmla="+- f43 0 f54"/>
                              <a:gd name="f62" fmla="+- f53 0 f44"/>
                              <a:gd name="f63" fmla="+- f54 0 f43"/>
                              <a:gd name="f64" fmla="*/ f53 f29 1"/>
                              <a:gd name="f65" fmla="*/ f54 f29 1"/>
                              <a:gd name="f66" fmla="*/ f59 f8 1"/>
                              <a:gd name="f67" fmla="abs f60"/>
                              <a:gd name="f68" fmla="?: f60 0 f1"/>
                              <a:gd name="f69" fmla="?: f60 f1 0"/>
                              <a:gd name="f70" fmla="?: f60 f39 f40"/>
                              <a:gd name="f71" fmla="abs f61"/>
                              <a:gd name="f72" fmla="abs f62"/>
                              <a:gd name="f73" fmla="?: f61 f16 f2"/>
                              <a:gd name="f74" fmla="?: f61 f2 f16"/>
                              <a:gd name="f75" fmla="?: f61 f3 f2"/>
                              <a:gd name="f76" fmla="?: f61 f2 f3"/>
                              <a:gd name="f77" fmla="abs f63"/>
                              <a:gd name="f78" fmla="?: f63 f16 f2"/>
                              <a:gd name="f79" fmla="?: f63 f2 f16"/>
                              <a:gd name="f80" fmla="?: f63 f42 f41"/>
                              <a:gd name="f81" fmla="?: f63 f41 f42"/>
                              <a:gd name="f82" fmla="*/ f66 1 f1"/>
                              <a:gd name="f83" fmla="?: f28 f69 f68"/>
                              <a:gd name="f84" fmla="?: f28 f68 f69"/>
                              <a:gd name="f85" fmla="?: f61 f76 f75"/>
                              <a:gd name="f86" fmla="?: f61 f75 f76"/>
                              <a:gd name="f87" fmla="?: f62 f74 f73"/>
                              <a:gd name="f88" fmla="?: f27 f80 f81"/>
                              <a:gd name="f89" fmla="?: f27 f78 f79"/>
                              <a:gd name="f90" fmla="*/ f67 f29 1"/>
                              <a:gd name="f91" fmla="*/ f71 f29 1"/>
                              <a:gd name="f92" fmla="*/ f72 f29 1"/>
                              <a:gd name="f93" fmla="*/ f77 f29 1"/>
                              <a:gd name="f94" fmla="+- 0 0 f82"/>
                              <a:gd name="f95" fmla="?: f60 f83 f84"/>
                              <a:gd name="f96" fmla="?: f62 f86 f85"/>
                              <a:gd name="f97" fmla="+- 0 0 f94"/>
                              <a:gd name="f98" fmla="*/ f97 f1 1"/>
                              <a:gd name="f99" fmla="*/ f98 1 f8"/>
                              <a:gd name="f100" fmla="+- f99 0 f2"/>
                              <a:gd name="f101" fmla="cos 1 f100"/>
                              <a:gd name="f102" fmla="+- 0 0 f101"/>
                              <a:gd name="f103" fmla="+- 0 0 f102"/>
                              <a:gd name="f104" fmla="val f103"/>
                              <a:gd name="f105" fmla="+- 0 0 f104"/>
                              <a:gd name="f106" fmla="*/ f15 f105 1"/>
                              <a:gd name="f107" fmla="*/ f106 3163 1"/>
                              <a:gd name="f108" fmla="*/ f107 1 7636"/>
                              <a:gd name="f109" fmla="+- f7 f108 0"/>
                              <a:gd name="f110" fmla="+- f43 0 f108"/>
                              <a:gd name="f111" fmla="+- f44 0 f108"/>
                              <a:gd name="f112" fmla="*/ f109 f29 1"/>
                              <a:gd name="f113" fmla="*/ f110 f29 1"/>
                              <a:gd name="f114" fmla="*/ f111 f29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</a:cxnLst>
                            <a:rect l="f112" t="f112" r="f113" b="f114"/>
                            <a:pathLst>
                              <a:path>
                                <a:moveTo>
                                  <a:pt x="f49" y="f50"/>
                                </a:moveTo>
                                <a:arcTo wR="f51" hR="f52" stAng="f56" swAng="f48"/>
                                <a:lnTo>
                                  <a:pt x="f50" y="f64"/>
                                </a:lnTo>
                                <a:arcTo wR="f52" hR="f90" stAng="f95" swAng="f70"/>
                                <a:lnTo>
                                  <a:pt x="f65" y="f57"/>
                                </a:lnTo>
                                <a:arcTo wR="f91" hR="f92" stAng="f96" swAng="f87"/>
                                <a:lnTo>
                                  <a:pt x="f58" y="f49"/>
                                </a:lnTo>
                                <a:arcTo wR="f93" hR="f51" stAng="f88" swAng="f89"/>
                                <a:close/>
                              </a:path>
                            </a:pathLst>
                          </a:custGeom>
                          <a:blipFill>
                            <a:blip r:embed="rId6">
                              <a:alphaModFix/>
                            </a:blip>
                            <a:stretch>
                              <a:fillRect/>
                            </a:stretch>
                          </a:blipFill>
                          <a:ln w="19046" cap="flat">
                            <a:solidFill>
                              <a:srgbClr val="FFFFFF"/>
                            </a:solidFill>
                            <a:prstDash val="solid"/>
                            <a:miter/>
                          </a:ln>
                        </wps:spPr>
                        <wps:bodyPr lIns="0" tIns="0" rIns="0" bIns="0"/>
                      </wps:wsp>
                      <wps:wsp>
                        <wps:cNvPr id="1245434413" name="Freeform: Shape 756412502"/>
                        <wps:cNvSpPr/>
                        <wps:spPr>
                          <a:xfrm>
                            <a:off x="0" y="760533"/>
                            <a:ext cx="971467" cy="514478"/>
                          </a:xfrm>
                          <a:custGeom>
                            <a:avLst/>
                            <a:gdLst>
                              <a:gd name="f0" fmla="val 10800000"/>
                              <a:gd name="f1" fmla="val 5400000"/>
                              <a:gd name="f2" fmla="val 180"/>
                              <a:gd name="f3" fmla="val w"/>
                              <a:gd name="f4" fmla="val h"/>
                              <a:gd name="f5" fmla="val 0"/>
                              <a:gd name="f6" fmla="val 902437"/>
                              <a:gd name="f7" fmla="val 511316"/>
                              <a:gd name="f8" fmla="val 51132"/>
                              <a:gd name="f9" fmla="val 22893"/>
                              <a:gd name="f10" fmla="val 851305"/>
                              <a:gd name="f11" fmla="val 879544"/>
                              <a:gd name="f12" fmla="val 460184"/>
                              <a:gd name="f13" fmla="val 488423"/>
                              <a:gd name="f14" fmla="+- 0 0 -90"/>
                              <a:gd name="f15" fmla="*/ f3 1 902437"/>
                              <a:gd name="f16" fmla="*/ f4 1 511316"/>
                              <a:gd name="f17" fmla="+- f7 0 f5"/>
                              <a:gd name="f18" fmla="+- f6 0 f5"/>
                              <a:gd name="f19" fmla="*/ f14 f0 1"/>
                              <a:gd name="f20" fmla="*/ f18 1 902437"/>
                              <a:gd name="f21" fmla="*/ f17 1 511316"/>
                              <a:gd name="f22" fmla="*/ 0 f18 1"/>
                              <a:gd name="f23" fmla="*/ 51132 f17 1"/>
                              <a:gd name="f24" fmla="*/ 51132 f18 1"/>
                              <a:gd name="f25" fmla="*/ 0 f17 1"/>
                              <a:gd name="f26" fmla="*/ 851305 f18 1"/>
                              <a:gd name="f27" fmla="*/ 902437 f18 1"/>
                              <a:gd name="f28" fmla="*/ 460184 f17 1"/>
                              <a:gd name="f29" fmla="*/ 511316 f17 1"/>
                              <a:gd name="f30" fmla="*/ f19 1 f2"/>
                              <a:gd name="f31" fmla="*/ f22 1 902437"/>
                              <a:gd name="f32" fmla="*/ f23 1 511316"/>
                              <a:gd name="f33" fmla="*/ f24 1 902437"/>
                              <a:gd name="f34" fmla="*/ f25 1 511316"/>
                              <a:gd name="f35" fmla="*/ f26 1 902437"/>
                              <a:gd name="f36" fmla="*/ f27 1 902437"/>
                              <a:gd name="f37" fmla="*/ f28 1 511316"/>
                              <a:gd name="f38" fmla="*/ f29 1 511316"/>
                              <a:gd name="f39" fmla="*/ f5 1 f20"/>
                              <a:gd name="f40" fmla="*/ f6 1 f20"/>
                              <a:gd name="f41" fmla="*/ f5 1 f21"/>
                              <a:gd name="f42" fmla="*/ f7 1 f21"/>
                              <a:gd name="f43" fmla="+- f30 0 f1"/>
                              <a:gd name="f44" fmla="*/ f31 1 f20"/>
                              <a:gd name="f45" fmla="*/ f32 1 f21"/>
                              <a:gd name="f46" fmla="*/ f33 1 f20"/>
                              <a:gd name="f47" fmla="*/ f34 1 f21"/>
                              <a:gd name="f48" fmla="*/ f35 1 f20"/>
                              <a:gd name="f49" fmla="*/ f36 1 f20"/>
                              <a:gd name="f50" fmla="*/ f37 1 f21"/>
                              <a:gd name="f51" fmla="*/ f38 1 f21"/>
                              <a:gd name="f52" fmla="*/ f39 f15 1"/>
                              <a:gd name="f53" fmla="*/ f40 f15 1"/>
                              <a:gd name="f54" fmla="*/ f42 f16 1"/>
                              <a:gd name="f55" fmla="*/ f41 f16 1"/>
                              <a:gd name="f56" fmla="*/ f44 f15 1"/>
                              <a:gd name="f57" fmla="*/ f45 f16 1"/>
                              <a:gd name="f58" fmla="*/ f46 f15 1"/>
                              <a:gd name="f59" fmla="*/ f47 f16 1"/>
                              <a:gd name="f60" fmla="*/ f48 f15 1"/>
                              <a:gd name="f61" fmla="*/ f49 f15 1"/>
                              <a:gd name="f62" fmla="*/ f50 f16 1"/>
                              <a:gd name="f63" fmla="*/ f51 f16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  <a:cxn ang="f43">
                                <a:pos x="f56" y="f57"/>
                              </a:cxn>
                              <a:cxn ang="f43">
                                <a:pos x="f58" y="f59"/>
                              </a:cxn>
                              <a:cxn ang="f43">
                                <a:pos x="f60" y="f59"/>
                              </a:cxn>
                              <a:cxn ang="f43">
                                <a:pos x="f61" y="f57"/>
                              </a:cxn>
                              <a:cxn ang="f43">
                                <a:pos x="f61" y="f62"/>
                              </a:cxn>
                              <a:cxn ang="f43">
                                <a:pos x="f60" y="f63"/>
                              </a:cxn>
                              <a:cxn ang="f43">
                                <a:pos x="f58" y="f63"/>
                              </a:cxn>
                              <a:cxn ang="f43">
                                <a:pos x="f56" y="f62"/>
                              </a:cxn>
                              <a:cxn ang="f43">
                                <a:pos x="f56" y="f57"/>
                              </a:cxn>
                            </a:cxnLst>
                            <a:rect l="f52" t="f55" r="f53" b="f54"/>
                            <a:pathLst>
                              <a:path w="902437" h="511316">
                                <a:moveTo>
                                  <a:pt x="f5" y="f8"/>
                                </a:moveTo>
                                <a:cubicBezTo>
                                  <a:pt x="f5" y="f9"/>
                                  <a:pt x="f9" y="f5"/>
                                  <a:pt x="f8" y="f5"/>
                                </a:cubicBezTo>
                                <a:lnTo>
                                  <a:pt x="f10" y="f5"/>
                                </a:lnTo>
                                <a:cubicBezTo>
                                  <a:pt x="f11" y="f5"/>
                                  <a:pt x="f6" y="f9"/>
                                  <a:pt x="f6" y="f8"/>
                                </a:cubicBezTo>
                                <a:lnTo>
                                  <a:pt x="f6" y="f12"/>
                                </a:lnTo>
                                <a:cubicBezTo>
                                  <a:pt x="f6" y="f13"/>
                                  <a:pt x="f11" y="f7"/>
                                  <a:pt x="f10" y="f7"/>
                                </a:cubicBezTo>
                                <a:lnTo>
                                  <a:pt x="f8" y="f7"/>
                                </a:lnTo>
                                <a:cubicBezTo>
                                  <a:pt x="f9" y="f7"/>
                                  <a:pt x="f5" y="f13"/>
                                  <a:pt x="f5" y="f12"/>
                                </a:cubicBezTo>
                                <a:lnTo>
                                  <a:pt x="f5" y="f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1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0A856D1E" w14:textId="77777777" w:rsidR="00FD4F4D" w:rsidRDefault="00151ED4">
                              <w:pPr>
                                <w:spacing w:after="60" w:line="216" w:lineRule="auto"/>
                              </w:pPr>
                              <w:r>
                                <w:rPr>
                                  <w:rFonts w:cs="Calibri"/>
                                  <w:b/>
                                  <w:bCs/>
                                  <w:color w:val="000000"/>
                                  <w:sz w:val="11"/>
                                  <w:szCs w:val="11"/>
                                </w:rPr>
                                <w:t xml:space="preserve">DATA UNDERSTANDING </w:t>
                              </w:r>
                            </w:p>
                            <w:p w14:paraId="0A856D1F" w14:textId="77777777" w:rsidR="00FD4F4D" w:rsidRDefault="00151ED4">
                              <w:pPr>
                                <w:spacing w:after="20" w:line="216" w:lineRule="auto"/>
                                <w:ind w:left="90"/>
                              </w:pPr>
                              <w:r>
                                <w:rPr>
                                  <w:rFonts w:cs="Calibri"/>
                                  <w:b/>
                                  <w:bCs/>
                                  <w:color w:val="000000"/>
                                  <w:sz w:val="11"/>
                                  <w:szCs w:val="11"/>
                                </w:rPr>
                                <w:t xml:space="preserve">Understand the objectives, business constraints and success criteria </w:t>
                              </w:r>
                            </w:p>
                          </w:txbxContent>
                        </wps:txbx>
                        <wps:bodyPr vert="horz" wrap="square" lIns="37837" tIns="37837" rIns="37837" bIns="37837" anchor="t" anchorCtr="0" compatLnSpc="0">
                          <a:noAutofit/>
                        </wps:bodyPr>
                      </wps:wsp>
                      <wps:wsp>
                        <wps:cNvPr id="98680014" name="Freeform: Shape 1807939281"/>
                        <wps:cNvSpPr/>
                        <wps:spPr>
                          <a:xfrm>
                            <a:off x="697476" y="481440"/>
                            <a:ext cx="279788" cy="152457"/>
                          </a:xfrm>
                          <a:custGeom>
                            <a:avLst/>
                            <a:gdLst>
                              <a:gd name="f0" fmla="val 10800000"/>
                              <a:gd name="f1" fmla="val 5400000"/>
                              <a:gd name="f2" fmla="val 180"/>
                              <a:gd name="f3" fmla="val w"/>
                              <a:gd name="f4" fmla="val h"/>
                              <a:gd name="f5" fmla="val 0"/>
                              <a:gd name="f6" fmla="val 259909"/>
                              <a:gd name="f7" fmla="val 151525"/>
                              <a:gd name="f8" fmla="val 30305"/>
                              <a:gd name="f9" fmla="val 184147"/>
                              <a:gd name="f10" fmla="val 75763"/>
                              <a:gd name="f11" fmla="val 121220"/>
                              <a:gd name="f12" fmla="+- 0 0 -90"/>
                              <a:gd name="f13" fmla="*/ f3 1 259909"/>
                              <a:gd name="f14" fmla="*/ f4 1 151525"/>
                              <a:gd name="f15" fmla="+- f7 0 f5"/>
                              <a:gd name="f16" fmla="+- f6 0 f5"/>
                              <a:gd name="f17" fmla="*/ f12 f0 1"/>
                              <a:gd name="f18" fmla="*/ f16 1 259909"/>
                              <a:gd name="f19" fmla="*/ f15 1 151525"/>
                              <a:gd name="f20" fmla="*/ 0 f16 1"/>
                              <a:gd name="f21" fmla="*/ 30305 f15 1"/>
                              <a:gd name="f22" fmla="*/ 184147 f16 1"/>
                              <a:gd name="f23" fmla="*/ 0 f15 1"/>
                              <a:gd name="f24" fmla="*/ 259909 f16 1"/>
                              <a:gd name="f25" fmla="*/ 75763 f15 1"/>
                              <a:gd name="f26" fmla="*/ 151525 f15 1"/>
                              <a:gd name="f27" fmla="*/ 121220 f15 1"/>
                              <a:gd name="f28" fmla="*/ f17 1 f2"/>
                              <a:gd name="f29" fmla="*/ f20 1 259909"/>
                              <a:gd name="f30" fmla="*/ f21 1 151525"/>
                              <a:gd name="f31" fmla="*/ f22 1 259909"/>
                              <a:gd name="f32" fmla="*/ f23 1 151525"/>
                              <a:gd name="f33" fmla="*/ f24 1 259909"/>
                              <a:gd name="f34" fmla="*/ f25 1 151525"/>
                              <a:gd name="f35" fmla="*/ f26 1 151525"/>
                              <a:gd name="f36" fmla="*/ f27 1 151525"/>
                              <a:gd name="f37" fmla="*/ f5 1 f18"/>
                              <a:gd name="f38" fmla="*/ f6 1 f18"/>
                              <a:gd name="f39" fmla="*/ f5 1 f19"/>
                              <a:gd name="f40" fmla="*/ f7 1 f19"/>
                              <a:gd name="f41" fmla="+- f28 0 f1"/>
                              <a:gd name="f42" fmla="*/ f29 1 f18"/>
                              <a:gd name="f43" fmla="*/ f30 1 f19"/>
                              <a:gd name="f44" fmla="*/ f31 1 f18"/>
                              <a:gd name="f45" fmla="*/ f32 1 f19"/>
                              <a:gd name="f46" fmla="*/ f33 1 f18"/>
                              <a:gd name="f47" fmla="*/ f34 1 f19"/>
                              <a:gd name="f48" fmla="*/ f35 1 f19"/>
                              <a:gd name="f49" fmla="*/ f36 1 f19"/>
                              <a:gd name="f50" fmla="*/ f37 f13 1"/>
                              <a:gd name="f51" fmla="*/ f38 f13 1"/>
                              <a:gd name="f52" fmla="*/ f40 f14 1"/>
                              <a:gd name="f53" fmla="*/ f39 f14 1"/>
                              <a:gd name="f54" fmla="*/ f42 f13 1"/>
                              <a:gd name="f55" fmla="*/ f43 f14 1"/>
                              <a:gd name="f56" fmla="*/ f44 f13 1"/>
                              <a:gd name="f57" fmla="*/ f45 f14 1"/>
                              <a:gd name="f58" fmla="*/ f46 f13 1"/>
                              <a:gd name="f59" fmla="*/ f47 f14 1"/>
                              <a:gd name="f60" fmla="*/ f48 f14 1"/>
                              <a:gd name="f61" fmla="*/ f49 f14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  <a:cxn ang="f41">
                                <a:pos x="f54" y="f55"/>
                              </a:cxn>
                              <a:cxn ang="f41">
                                <a:pos x="f56" y="f55"/>
                              </a:cxn>
                              <a:cxn ang="f41">
                                <a:pos x="f56" y="f57"/>
                              </a:cxn>
                              <a:cxn ang="f41">
                                <a:pos x="f58" y="f59"/>
                              </a:cxn>
                              <a:cxn ang="f41">
                                <a:pos x="f56" y="f60"/>
                              </a:cxn>
                              <a:cxn ang="f41">
                                <a:pos x="f56" y="f61"/>
                              </a:cxn>
                              <a:cxn ang="f41">
                                <a:pos x="f54" y="f61"/>
                              </a:cxn>
                              <a:cxn ang="f41">
                                <a:pos x="f54" y="f55"/>
                              </a:cxn>
                            </a:cxnLst>
                            <a:rect l="f50" t="f53" r="f51" b="f52"/>
                            <a:pathLst>
                              <a:path w="259909" h="151525">
                                <a:moveTo>
                                  <a:pt x="f5" y="f8"/>
                                </a:moveTo>
                                <a:lnTo>
                                  <a:pt x="f9" y="f8"/>
                                </a:lnTo>
                                <a:lnTo>
                                  <a:pt x="f9" y="f5"/>
                                </a:lnTo>
                                <a:lnTo>
                                  <a:pt x="f6" y="f10"/>
                                </a:lnTo>
                                <a:lnTo>
                                  <a:pt x="f9" y="f7"/>
                                </a:lnTo>
                                <a:lnTo>
                                  <a:pt x="f9" y="f11"/>
                                </a:lnTo>
                                <a:lnTo>
                                  <a:pt x="f5" y="f11"/>
                                </a:lnTo>
                                <a:lnTo>
                                  <a:pt x="f5" y="f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1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0A856D21" w14:textId="77777777" w:rsidR="00FD4F4D" w:rsidRDefault="00FD4F4D">
                              <w:pPr>
                                <w:spacing w:after="60" w:line="216" w:lineRule="auto"/>
                                <w:jc w:val="center"/>
                                <w:rPr>
                                  <w:color w:val="000000"/>
                                  <w:kern w:val="0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vert="horz" wrap="square" lIns="0" tIns="30303" rIns="45454" bIns="30303" anchor="ctr" anchorCtr="1" compatLnSpc="0">
                          <a:noAutofit/>
                        </wps:bodyPr>
                      </wps:wsp>
                      <wps:wsp>
                        <wps:cNvPr id="1328734925" name="Freeform: Shape 521328592"/>
                        <wps:cNvSpPr/>
                        <wps:spPr>
                          <a:xfrm>
                            <a:off x="1031744" y="0"/>
                            <a:ext cx="1730502" cy="1557342"/>
                          </a:xfrm>
                          <a:custGeom>
                            <a:avLst>
                              <a:gd name="f10" fmla="val 2160"/>
                            </a:avLst>
                            <a:gdLst>
                              <a:gd name="f1" fmla="val 10800000"/>
                              <a:gd name="f2" fmla="val 5400000"/>
                              <a:gd name="f3" fmla="val 16200000"/>
                              <a:gd name="f4" fmla="val w"/>
                              <a:gd name="f5" fmla="val h"/>
                              <a:gd name="f6" fmla="val ss"/>
                              <a:gd name="f7" fmla="val 0"/>
                              <a:gd name="f8" fmla="*/ 5419351 1 1725033"/>
                              <a:gd name="f9" fmla="val 45"/>
                              <a:gd name="f10" fmla="val 2160"/>
                              <a:gd name="f11" fmla="abs f4"/>
                              <a:gd name="f12" fmla="abs f5"/>
                              <a:gd name="f13" fmla="abs f6"/>
                              <a:gd name="f14" fmla="*/ f8 1 180"/>
                              <a:gd name="f15" fmla="val f10"/>
                              <a:gd name="f16" fmla="+- 0 0 f2"/>
                              <a:gd name="f17" fmla="?: f11 f4 1"/>
                              <a:gd name="f18" fmla="?: f12 f5 1"/>
                              <a:gd name="f19" fmla="?: f13 f6 1"/>
                              <a:gd name="f20" fmla="*/ f9 f14 1"/>
                              <a:gd name="f21" fmla="+- f7 f15 0"/>
                              <a:gd name="f22" fmla="*/ f17 1 21600"/>
                              <a:gd name="f23" fmla="*/ f18 1 21600"/>
                              <a:gd name="f24" fmla="*/ 21600 f17 1"/>
                              <a:gd name="f25" fmla="*/ 21600 f18 1"/>
                              <a:gd name="f26" fmla="+- 0 0 f20"/>
                              <a:gd name="f27" fmla="+- f7 0 f21"/>
                              <a:gd name="f28" fmla="+- f21 0 f7"/>
                              <a:gd name="f29" fmla="min f23 f22"/>
                              <a:gd name="f30" fmla="*/ f24 1 f19"/>
                              <a:gd name="f31" fmla="*/ f25 1 f19"/>
                              <a:gd name="f32" fmla="*/ f26 f1 1"/>
                              <a:gd name="f33" fmla="abs f27"/>
                              <a:gd name="f34" fmla="abs f28"/>
                              <a:gd name="f35" fmla="?: f27 f16 f2"/>
                              <a:gd name="f36" fmla="?: f27 f2 f16"/>
                              <a:gd name="f37" fmla="?: f27 f3 f2"/>
                              <a:gd name="f38" fmla="?: f27 f2 f3"/>
                              <a:gd name="f39" fmla="?: f28 f16 f2"/>
                              <a:gd name="f40" fmla="?: f28 f2 f16"/>
                              <a:gd name="f41" fmla="?: f27 0 f1"/>
                              <a:gd name="f42" fmla="?: f27 f1 0"/>
                              <a:gd name="f43" fmla="val f30"/>
                              <a:gd name="f44" fmla="val f31"/>
                              <a:gd name="f45" fmla="*/ f32 1 f8"/>
                              <a:gd name="f46" fmla="?: f27 f38 f37"/>
                              <a:gd name="f47" fmla="?: f27 f37 f38"/>
                              <a:gd name="f48" fmla="?: f28 f36 f35"/>
                              <a:gd name="f49" fmla="*/ f21 f29 1"/>
                              <a:gd name="f50" fmla="*/ f7 f29 1"/>
                              <a:gd name="f51" fmla="*/ f33 f29 1"/>
                              <a:gd name="f52" fmla="*/ f34 f29 1"/>
                              <a:gd name="f53" fmla="+- f44 0 f15"/>
                              <a:gd name="f54" fmla="+- f43 0 f15"/>
                              <a:gd name="f55" fmla="+- f45 0 f2"/>
                              <a:gd name="f56" fmla="?: f28 f47 f46"/>
                              <a:gd name="f57" fmla="*/ f44 f29 1"/>
                              <a:gd name="f58" fmla="*/ f43 f29 1"/>
                              <a:gd name="f59" fmla="+- f55 f2 0"/>
                              <a:gd name="f60" fmla="+- f44 0 f53"/>
                              <a:gd name="f61" fmla="+- f43 0 f54"/>
                              <a:gd name="f62" fmla="+- f53 0 f44"/>
                              <a:gd name="f63" fmla="+- f54 0 f43"/>
                              <a:gd name="f64" fmla="*/ f53 f29 1"/>
                              <a:gd name="f65" fmla="*/ f54 f29 1"/>
                              <a:gd name="f66" fmla="*/ f59 f8 1"/>
                              <a:gd name="f67" fmla="abs f60"/>
                              <a:gd name="f68" fmla="?: f60 0 f1"/>
                              <a:gd name="f69" fmla="?: f60 f1 0"/>
                              <a:gd name="f70" fmla="?: f60 f39 f40"/>
                              <a:gd name="f71" fmla="abs f61"/>
                              <a:gd name="f72" fmla="abs f62"/>
                              <a:gd name="f73" fmla="?: f61 f16 f2"/>
                              <a:gd name="f74" fmla="?: f61 f2 f16"/>
                              <a:gd name="f75" fmla="?: f61 f3 f2"/>
                              <a:gd name="f76" fmla="?: f61 f2 f3"/>
                              <a:gd name="f77" fmla="abs f63"/>
                              <a:gd name="f78" fmla="?: f63 f16 f2"/>
                              <a:gd name="f79" fmla="?: f63 f2 f16"/>
                              <a:gd name="f80" fmla="?: f63 f42 f41"/>
                              <a:gd name="f81" fmla="?: f63 f41 f42"/>
                              <a:gd name="f82" fmla="*/ f66 1 f1"/>
                              <a:gd name="f83" fmla="?: f28 f69 f68"/>
                              <a:gd name="f84" fmla="?: f28 f68 f69"/>
                              <a:gd name="f85" fmla="?: f61 f76 f75"/>
                              <a:gd name="f86" fmla="?: f61 f75 f76"/>
                              <a:gd name="f87" fmla="?: f62 f74 f73"/>
                              <a:gd name="f88" fmla="?: f27 f80 f81"/>
                              <a:gd name="f89" fmla="?: f27 f78 f79"/>
                              <a:gd name="f90" fmla="*/ f67 f29 1"/>
                              <a:gd name="f91" fmla="*/ f71 f29 1"/>
                              <a:gd name="f92" fmla="*/ f72 f29 1"/>
                              <a:gd name="f93" fmla="*/ f77 f29 1"/>
                              <a:gd name="f94" fmla="+- 0 0 f82"/>
                              <a:gd name="f95" fmla="?: f60 f83 f84"/>
                              <a:gd name="f96" fmla="?: f62 f86 f85"/>
                              <a:gd name="f97" fmla="+- 0 0 f94"/>
                              <a:gd name="f98" fmla="*/ f97 f1 1"/>
                              <a:gd name="f99" fmla="*/ f98 1 f8"/>
                              <a:gd name="f100" fmla="+- f99 0 f2"/>
                              <a:gd name="f101" fmla="cos 1 f100"/>
                              <a:gd name="f102" fmla="+- 0 0 f101"/>
                              <a:gd name="f103" fmla="+- 0 0 f102"/>
                              <a:gd name="f104" fmla="val f103"/>
                              <a:gd name="f105" fmla="+- 0 0 f104"/>
                              <a:gd name="f106" fmla="*/ f15 f105 1"/>
                              <a:gd name="f107" fmla="*/ f106 3163 1"/>
                              <a:gd name="f108" fmla="*/ f107 1 7636"/>
                              <a:gd name="f109" fmla="+- f7 f108 0"/>
                              <a:gd name="f110" fmla="+- f43 0 f108"/>
                              <a:gd name="f111" fmla="+- f44 0 f108"/>
                              <a:gd name="f112" fmla="*/ f109 f29 1"/>
                              <a:gd name="f113" fmla="*/ f110 f29 1"/>
                              <a:gd name="f114" fmla="*/ f111 f29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</a:cxnLst>
                            <a:rect l="f112" t="f112" r="f113" b="f114"/>
                            <a:pathLst>
                              <a:path>
                                <a:moveTo>
                                  <a:pt x="f49" y="f50"/>
                                </a:moveTo>
                                <a:arcTo wR="f51" hR="f52" stAng="f56" swAng="f48"/>
                                <a:lnTo>
                                  <a:pt x="f50" y="f64"/>
                                </a:lnTo>
                                <a:arcTo wR="f52" hR="f90" stAng="f95" swAng="f70"/>
                                <a:lnTo>
                                  <a:pt x="f65" y="f57"/>
                                </a:lnTo>
                                <a:arcTo wR="f91" hR="f92" stAng="f96" swAng="f87"/>
                                <a:lnTo>
                                  <a:pt x="f58" y="f49"/>
                                </a:lnTo>
                                <a:arcTo wR="f93" hR="f51" stAng="f88" swAng="f89"/>
                                <a:close/>
                              </a:path>
                            </a:pathLst>
                          </a:custGeom>
                          <a:blipFill>
                            <a:blip r:embed="rId7">
                              <a:alphaModFix/>
                            </a:blip>
                            <a:stretch>
                              <a:fillRect/>
                            </a:stretch>
                          </a:blipFill>
                          <a:ln w="19046" cap="flat">
                            <a:solidFill>
                              <a:srgbClr val="FFFFFF"/>
                            </a:solidFill>
                            <a:prstDash val="solid"/>
                            <a:miter/>
                          </a:ln>
                        </wps:spPr>
                        <wps:bodyPr lIns="0" tIns="0" rIns="0" bIns="0"/>
                      </wps:wsp>
                      <wps:wsp>
                        <wps:cNvPr id="1234810243" name="Freeform: Shape 1639740007"/>
                        <wps:cNvSpPr/>
                        <wps:spPr>
                          <a:xfrm>
                            <a:off x="3834920" y="252191"/>
                            <a:ext cx="479904" cy="199394"/>
                          </a:xfrm>
                          <a:custGeom>
                            <a:avLst/>
                            <a:gdLst>
                              <a:gd name="f0" fmla="val 10800000"/>
                              <a:gd name="f1" fmla="val 5400000"/>
                              <a:gd name="f2" fmla="val 180"/>
                              <a:gd name="f3" fmla="val w"/>
                              <a:gd name="f4" fmla="val h"/>
                              <a:gd name="f5" fmla="val 0"/>
                              <a:gd name="f6" fmla="val 1331475"/>
                              <a:gd name="f7" fmla="val 198168"/>
                              <a:gd name="f8" fmla="val 19817"/>
                              <a:gd name="f9" fmla="val 8872"/>
                              <a:gd name="f10" fmla="val 1311658"/>
                              <a:gd name="f11" fmla="val 1322603"/>
                              <a:gd name="f12" fmla="val 178351"/>
                              <a:gd name="f13" fmla="val 189296"/>
                              <a:gd name="f14" fmla="+- 0 0 -90"/>
                              <a:gd name="f15" fmla="*/ f3 1 1331475"/>
                              <a:gd name="f16" fmla="*/ f4 1 198168"/>
                              <a:gd name="f17" fmla="+- f7 0 f5"/>
                              <a:gd name="f18" fmla="+- f6 0 f5"/>
                              <a:gd name="f19" fmla="*/ f14 f0 1"/>
                              <a:gd name="f20" fmla="*/ f18 1 1331475"/>
                              <a:gd name="f21" fmla="*/ f17 1 198168"/>
                              <a:gd name="f22" fmla="*/ 0 f18 1"/>
                              <a:gd name="f23" fmla="*/ 19817 f17 1"/>
                              <a:gd name="f24" fmla="*/ 19817 f18 1"/>
                              <a:gd name="f25" fmla="*/ 0 f17 1"/>
                              <a:gd name="f26" fmla="*/ 1311658 f18 1"/>
                              <a:gd name="f27" fmla="*/ 1331475 f18 1"/>
                              <a:gd name="f28" fmla="*/ 178351 f17 1"/>
                              <a:gd name="f29" fmla="*/ 198168 f17 1"/>
                              <a:gd name="f30" fmla="*/ f19 1 f2"/>
                              <a:gd name="f31" fmla="*/ f22 1 1331475"/>
                              <a:gd name="f32" fmla="*/ f23 1 198168"/>
                              <a:gd name="f33" fmla="*/ f24 1 1331475"/>
                              <a:gd name="f34" fmla="*/ f25 1 198168"/>
                              <a:gd name="f35" fmla="*/ f26 1 1331475"/>
                              <a:gd name="f36" fmla="*/ f27 1 1331475"/>
                              <a:gd name="f37" fmla="*/ f28 1 198168"/>
                              <a:gd name="f38" fmla="*/ f29 1 198168"/>
                              <a:gd name="f39" fmla="*/ f5 1 f20"/>
                              <a:gd name="f40" fmla="*/ f6 1 f20"/>
                              <a:gd name="f41" fmla="*/ f5 1 f21"/>
                              <a:gd name="f42" fmla="*/ f7 1 f21"/>
                              <a:gd name="f43" fmla="+- f30 0 f1"/>
                              <a:gd name="f44" fmla="*/ f31 1 f20"/>
                              <a:gd name="f45" fmla="*/ f32 1 f21"/>
                              <a:gd name="f46" fmla="*/ f33 1 f20"/>
                              <a:gd name="f47" fmla="*/ f34 1 f21"/>
                              <a:gd name="f48" fmla="*/ f35 1 f20"/>
                              <a:gd name="f49" fmla="*/ f36 1 f20"/>
                              <a:gd name="f50" fmla="*/ f37 1 f21"/>
                              <a:gd name="f51" fmla="*/ f38 1 f21"/>
                              <a:gd name="f52" fmla="*/ f39 f15 1"/>
                              <a:gd name="f53" fmla="*/ f40 f15 1"/>
                              <a:gd name="f54" fmla="*/ f42 f16 1"/>
                              <a:gd name="f55" fmla="*/ f41 f16 1"/>
                              <a:gd name="f56" fmla="*/ f44 f15 1"/>
                              <a:gd name="f57" fmla="*/ f45 f16 1"/>
                              <a:gd name="f58" fmla="*/ f46 f15 1"/>
                              <a:gd name="f59" fmla="*/ f47 f16 1"/>
                              <a:gd name="f60" fmla="*/ f48 f15 1"/>
                              <a:gd name="f61" fmla="*/ f49 f15 1"/>
                              <a:gd name="f62" fmla="*/ f50 f16 1"/>
                              <a:gd name="f63" fmla="*/ f51 f16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  <a:cxn ang="f43">
                                <a:pos x="f56" y="f57"/>
                              </a:cxn>
                              <a:cxn ang="f43">
                                <a:pos x="f58" y="f59"/>
                              </a:cxn>
                              <a:cxn ang="f43">
                                <a:pos x="f60" y="f59"/>
                              </a:cxn>
                              <a:cxn ang="f43">
                                <a:pos x="f61" y="f57"/>
                              </a:cxn>
                              <a:cxn ang="f43">
                                <a:pos x="f61" y="f62"/>
                              </a:cxn>
                              <a:cxn ang="f43">
                                <a:pos x="f60" y="f63"/>
                              </a:cxn>
                              <a:cxn ang="f43">
                                <a:pos x="f58" y="f63"/>
                              </a:cxn>
                              <a:cxn ang="f43">
                                <a:pos x="f56" y="f62"/>
                              </a:cxn>
                              <a:cxn ang="f43">
                                <a:pos x="f56" y="f57"/>
                              </a:cxn>
                            </a:cxnLst>
                            <a:rect l="f52" t="f55" r="f53" b="f54"/>
                            <a:pathLst>
                              <a:path w="1331475" h="198168">
                                <a:moveTo>
                                  <a:pt x="f5" y="f8"/>
                                </a:moveTo>
                                <a:cubicBezTo>
                                  <a:pt x="f5" y="f9"/>
                                  <a:pt x="f9" y="f5"/>
                                  <a:pt x="f8" y="f5"/>
                                </a:cubicBezTo>
                                <a:lnTo>
                                  <a:pt x="f10" y="f5"/>
                                </a:lnTo>
                                <a:cubicBezTo>
                                  <a:pt x="f11" y="f5"/>
                                  <a:pt x="f6" y="f9"/>
                                  <a:pt x="f6" y="f8"/>
                                </a:cubicBezTo>
                                <a:lnTo>
                                  <a:pt x="f6" y="f12"/>
                                </a:lnTo>
                                <a:cubicBezTo>
                                  <a:pt x="f6" y="f13"/>
                                  <a:pt x="f11" y="f7"/>
                                  <a:pt x="f10" y="f7"/>
                                </a:cubicBezTo>
                                <a:lnTo>
                                  <a:pt x="f8" y="f7"/>
                                </a:lnTo>
                                <a:cubicBezTo>
                                  <a:pt x="f9" y="f7"/>
                                  <a:pt x="f5" y="f13"/>
                                  <a:pt x="f5" y="f12"/>
                                </a:cubicBezTo>
                                <a:lnTo>
                                  <a:pt x="f5" y="f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1" cap="flat">
                            <a:solidFill>
                              <a:srgbClr val="FFFFFF"/>
                            </a:solidFill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0A856D23" w14:textId="77777777" w:rsidR="00FD4F4D" w:rsidRDefault="00151ED4">
                              <w:pPr>
                                <w:spacing w:after="60" w:line="216" w:lineRule="auto"/>
                              </w:pPr>
                              <w:r>
                                <w:rPr>
                                  <w:rFonts w:cs="Calibri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</w:rPr>
                                <w:t xml:space="preserve">Raw data </w:t>
                              </w:r>
                            </w:p>
                          </w:txbxContent>
                        </wps:txbx>
                        <wps:bodyPr vert="horz" wrap="square" lIns="28666" tIns="28666" rIns="28666" bIns="28666" anchor="ctr" anchorCtr="1" compatLnSpc="0">
                          <a:noAutofit/>
                        </wps:bodyPr>
                      </wps:wsp>
                      <wps:wsp>
                        <wps:cNvPr id="1713154977" name="Freeform: Shape 948314489"/>
                        <wps:cNvSpPr/>
                        <wps:spPr>
                          <a:xfrm>
                            <a:off x="2714625" y="510921"/>
                            <a:ext cx="289114" cy="170691"/>
                          </a:xfrm>
                          <a:custGeom>
                            <a:avLst/>
                            <a:gdLst>
                              <a:gd name="f0" fmla="val 10800000"/>
                              <a:gd name="f1" fmla="val 5400000"/>
                              <a:gd name="f2" fmla="val 180"/>
                              <a:gd name="f3" fmla="val w"/>
                              <a:gd name="f4" fmla="val h"/>
                              <a:gd name="f5" fmla="val 0"/>
                              <a:gd name="f6" fmla="val 153819"/>
                              <a:gd name="f7" fmla="val 169635"/>
                              <a:gd name="f8" fmla="val 33927"/>
                              <a:gd name="f9" fmla="val 76910"/>
                              <a:gd name="f10" fmla="val 84818"/>
                              <a:gd name="f11" fmla="val 135708"/>
                              <a:gd name="f12" fmla="+- 0 0 -90"/>
                              <a:gd name="f13" fmla="*/ f3 1 153819"/>
                              <a:gd name="f14" fmla="*/ f4 1 169635"/>
                              <a:gd name="f15" fmla="+- f7 0 f5"/>
                              <a:gd name="f16" fmla="+- f6 0 f5"/>
                              <a:gd name="f17" fmla="*/ f12 f0 1"/>
                              <a:gd name="f18" fmla="*/ f16 1 153819"/>
                              <a:gd name="f19" fmla="*/ f15 1 169635"/>
                              <a:gd name="f20" fmla="*/ 0 f16 1"/>
                              <a:gd name="f21" fmla="*/ 33927 f15 1"/>
                              <a:gd name="f22" fmla="*/ 76910 f16 1"/>
                              <a:gd name="f23" fmla="*/ 0 f15 1"/>
                              <a:gd name="f24" fmla="*/ 153819 f16 1"/>
                              <a:gd name="f25" fmla="*/ 84818 f15 1"/>
                              <a:gd name="f26" fmla="*/ 169635 f15 1"/>
                              <a:gd name="f27" fmla="*/ 135708 f15 1"/>
                              <a:gd name="f28" fmla="*/ f17 1 f2"/>
                              <a:gd name="f29" fmla="*/ f20 1 153819"/>
                              <a:gd name="f30" fmla="*/ f21 1 169635"/>
                              <a:gd name="f31" fmla="*/ f22 1 153819"/>
                              <a:gd name="f32" fmla="*/ f23 1 169635"/>
                              <a:gd name="f33" fmla="*/ f24 1 153819"/>
                              <a:gd name="f34" fmla="*/ f25 1 169635"/>
                              <a:gd name="f35" fmla="*/ f26 1 169635"/>
                              <a:gd name="f36" fmla="*/ f27 1 169635"/>
                              <a:gd name="f37" fmla="*/ f5 1 f18"/>
                              <a:gd name="f38" fmla="*/ f6 1 f18"/>
                              <a:gd name="f39" fmla="*/ f5 1 f19"/>
                              <a:gd name="f40" fmla="*/ f7 1 f19"/>
                              <a:gd name="f41" fmla="+- f28 0 f1"/>
                              <a:gd name="f42" fmla="*/ f29 1 f18"/>
                              <a:gd name="f43" fmla="*/ f30 1 f19"/>
                              <a:gd name="f44" fmla="*/ f31 1 f18"/>
                              <a:gd name="f45" fmla="*/ f32 1 f19"/>
                              <a:gd name="f46" fmla="*/ f33 1 f18"/>
                              <a:gd name="f47" fmla="*/ f34 1 f19"/>
                              <a:gd name="f48" fmla="*/ f35 1 f19"/>
                              <a:gd name="f49" fmla="*/ f36 1 f19"/>
                              <a:gd name="f50" fmla="*/ f37 f13 1"/>
                              <a:gd name="f51" fmla="*/ f38 f13 1"/>
                              <a:gd name="f52" fmla="*/ f40 f14 1"/>
                              <a:gd name="f53" fmla="*/ f39 f14 1"/>
                              <a:gd name="f54" fmla="*/ f42 f13 1"/>
                              <a:gd name="f55" fmla="*/ f43 f14 1"/>
                              <a:gd name="f56" fmla="*/ f44 f13 1"/>
                              <a:gd name="f57" fmla="*/ f45 f14 1"/>
                              <a:gd name="f58" fmla="*/ f46 f13 1"/>
                              <a:gd name="f59" fmla="*/ f47 f14 1"/>
                              <a:gd name="f60" fmla="*/ f48 f14 1"/>
                              <a:gd name="f61" fmla="*/ f49 f14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  <a:cxn ang="f41">
                                <a:pos x="f54" y="f55"/>
                              </a:cxn>
                              <a:cxn ang="f41">
                                <a:pos x="f56" y="f55"/>
                              </a:cxn>
                              <a:cxn ang="f41">
                                <a:pos x="f56" y="f57"/>
                              </a:cxn>
                              <a:cxn ang="f41">
                                <a:pos x="f58" y="f59"/>
                              </a:cxn>
                              <a:cxn ang="f41">
                                <a:pos x="f56" y="f60"/>
                              </a:cxn>
                              <a:cxn ang="f41">
                                <a:pos x="f56" y="f61"/>
                              </a:cxn>
                              <a:cxn ang="f41">
                                <a:pos x="f54" y="f61"/>
                              </a:cxn>
                              <a:cxn ang="f41">
                                <a:pos x="f54" y="f55"/>
                              </a:cxn>
                            </a:cxnLst>
                            <a:rect l="f50" t="f53" r="f51" b="f52"/>
                            <a:pathLst>
                              <a:path w="153819" h="169635">
                                <a:moveTo>
                                  <a:pt x="f5" y="f8"/>
                                </a:moveTo>
                                <a:lnTo>
                                  <a:pt x="f9" y="f8"/>
                                </a:lnTo>
                                <a:lnTo>
                                  <a:pt x="f9" y="f5"/>
                                </a:lnTo>
                                <a:lnTo>
                                  <a:pt x="f6" y="f10"/>
                                </a:lnTo>
                                <a:lnTo>
                                  <a:pt x="f9" y="f7"/>
                                </a:lnTo>
                                <a:lnTo>
                                  <a:pt x="f9" y="f11"/>
                                </a:lnTo>
                                <a:lnTo>
                                  <a:pt x="f5" y="f11"/>
                                </a:lnTo>
                                <a:lnTo>
                                  <a:pt x="f5" y="f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1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0A856D25" w14:textId="77777777" w:rsidR="00FD4F4D" w:rsidRDefault="00FD4F4D">
                              <w:pPr>
                                <w:spacing w:after="60" w:line="216" w:lineRule="auto"/>
                                <w:jc w:val="center"/>
                                <w:rPr>
                                  <w:color w:val="000000"/>
                                  <w:kern w:val="0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vert="horz" wrap="square" lIns="0" tIns="33924" rIns="46149" bIns="33924" anchor="ctr" anchorCtr="1" compatLnSpc="0">
                          <a:noAutofit/>
                        </wps:bodyPr>
                      </wps:wsp>
                      <wps:wsp>
                        <wps:cNvPr id="900420279" name="Freeform: Shape 1990481339"/>
                        <wps:cNvSpPr/>
                        <wps:spPr>
                          <a:xfrm>
                            <a:off x="3020418" y="167710"/>
                            <a:ext cx="718142" cy="669048"/>
                          </a:xfrm>
                          <a:custGeom>
                            <a:avLst>
                              <a:gd name="f10" fmla="val 2160"/>
                            </a:avLst>
                            <a:gdLst>
                              <a:gd name="f1" fmla="val 10800000"/>
                              <a:gd name="f2" fmla="val 5400000"/>
                              <a:gd name="f3" fmla="val 16200000"/>
                              <a:gd name="f4" fmla="val w"/>
                              <a:gd name="f5" fmla="val h"/>
                              <a:gd name="f6" fmla="val ss"/>
                              <a:gd name="f7" fmla="val 0"/>
                              <a:gd name="f8" fmla="*/ 5419351 1 1725033"/>
                              <a:gd name="f9" fmla="val 45"/>
                              <a:gd name="f10" fmla="val 2160"/>
                              <a:gd name="f11" fmla="abs f4"/>
                              <a:gd name="f12" fmla="abs f5"/>
                              <a:gd name="f13" fmla="abs f6"/>
                              <a:gd name="f14" fmla="*/ f8 1 180"/>
                              <a:gd name="f15" fmla="val f10"/>
                              <a:gd name="f16" fmla="+- 0 0 f2"/>
                              <a:gd name="f17" fmla="?: f11 f4 1"/>
                              <a:gd name="f18" fmla="?: f12 f5 1"/>
                              <a:gd name="f19" fmla="?: f13 f6 1"/>
                              <a:gd name="f20" fmla="*/ f9 f14 1"/>
                              <a:gd name="f21" fmla="+- f7 f15 0"/>
                              <a:gd name="f22" fmla="*/ f17 1 21600"/>
                              <a:gd name="f23" fmla="*/ f18 1 21600"/>
                              <a:gd name="f24" fmla="*/ 21600 f17 1"/>
                              <a:gd name="f25" fmla="*/ 21600 f18 1"/>
                              <a:gd name="f26" fmla="+- 0 0 f20"/>
                              <a:gd name="f27" fmla="+- f7 0 f21"/>
                              <a:gd name="f28" fmla="+- f21 0 f7"/>
                              <a:gd name="f29" fmla="min f23 f22"/>
                              <a:gd name="f30" fmla="*/ f24 1 f19"/>
                              <a:gd name="f31" fmla="*/ f25 1 f19"/>
                              <a:gd name="f32" fmla="*/ f26 f1 1"/>
                              <a:gd name="f33" fmla="abs f27"/>
                              <a:gd name="f34" fmla="abs f28"/>
                              <a:gd name="f35" fmla="?: f27 f16 f2"/>
                              <a:gd name="f36" fmla="?: f27 f2 f16"/>
                              <a:gd name="f37" fmla="?: f27 f3 f2"/>
                              <a:gd name="f38" fmla="?: f27 f2 f3"/>
                              <a:gd name="f39" fmla="?: f28 f16 f2"/>
                              <a:gd name="f40" fmla="?: f28 f2 f16"/>
                              <a:gd name="f41" fmla="?: f27 0 f1"/>
                              <a:gd name="f42" fmla="?: f27 f1 0"/>
                              <a:gd name="f43" fmla="val f30"/>
                              <a:gd name="f44" fmla="val f31"/>
                              <a:gd name="f45" fmla="*/ f32 1 f8"/>
                              <a:gd name="f46" fmla="?: f27 f38 f37"/>
                              <a:gd name="f47" fmla="?: f27 f37 f38"/>
                              <a:gd name="f48" fmla="?: f28 f36 f35"/>
                              <a:gd name="f49" fmla="*/ f21 f29 1"/>
                              <a:gd name="f50" fmla="*/ f7 f29 1"/>
                              <a:gd name="f51" fmla="*/ f33 f29 1"/>
                              <a:gd name="f52" fmla="*/ f34 f29 1"/>
                              <a:gd name="f53" fmla="+- f44 0 f15"/>
                              <a:gd name="f54" fmla="+- f43 0 f15"/>
                              <a:gd name="f55" fmla="+- f45 0 f2"/>
                              <a:gd name="f56" fmla="?: f28 f47 f46"/>
                              <a:gd name="f57" fmla="*/ f44 f29 1"/>
                              <a:gd name="f58" fmla="*/ f43 f29 1"/>
                              <a:gd name="f59" fmla="+- f55 f2 0"/>
                              <a:gd name="f60" fmla="+- f44 0 f53"/>
                              <a:gd name="f61" fmla="+- f43 0 f54"/>
                              <a:gd name="f62" fmla="+- f53 0 f44"/>
                              <a:gd name="f63" fmla="+- f54 0 f43"/>
                              <a:gd name="f64" fmla="*/ f53 f29 1"/>
                              <a:gd name="f65" fmla="*/ f54 f29 1"/>
                              <a:gd name="f66" fmla="*/ f59 f8 1"/>
                              <a:gd name="f67" fmla="abs f60"/>
                              <a:gd name="f68" fmla="?: f60 0 f1"/>
                              <a:gd name="f69" fmla="?: f60 f1 0"/>
                              <a:gd name="f70" fmla="?: f60 f39 f40"/>
                              <a:gd name="f71" fmla="abs f61"/>
                              <a:gd name="f72" fmla="abs f62"/>
                              <a:gd name="f73" fmla="?: f61 f16 f2"/>
                              <a:gd name="f74" fmla="?: f61 f2 f16"/>
                              <a:gd name="f75" fmla="?: f61 f3 f2"/>
                              <a:gd name="f76" fmla="?: f61 f2 f3"/>
                              <a:gd name="f77" fmla="abs f63"/>
                              <a:gd name="f78" fmla="?: f63 f16 f2"/>
                              <a:gd name="f79" fmla="?: f63 f2 f16"/>
                              <a:gd name="f80" fmla="?: f63 f42 f41"/>
                              <a:gd name="f81" fmla="?: f63 f41 f42"/>
                              <a:gd name="f82" fmla="*/ f66 1 f1"/>
                              <a:gd name="f83" fmla="?: f28 f69 f68"/>
                              <a:gd name="f84" fmla="?: f28 f68 f69"/>
                              <a:gd name="f85" fmla="?: f61 f76 f75"/>
                              <a:gd name="f86" fmla="?: f61 f75 f76"/>
                              <a:gd name="f87" fmla="?: f62 f74 f73"/>
                              <a:gd name="f88" fmla="?: f27 f80 f81"/>
                              <a:gd name="f89" fmla="?: f27 f78 f79"/>
                              <a:gd name="f90" fmla="*/ f67 f29 1"/>
                              <a:gd name="f91" fmla="*/ f71 f29 1"/>
                              <a:gd name="f92" fmla="*/ f72 f29 1"/>
                              <a:gd name="f93" fmla="*/ f77 f29 1"/>
                              <a:gd name="f94" fmla="+- 0 0 f82"/>
                              <a:gd name="f95" fmla="?: f60 f83 f84"/>
                              <a:gd name="f96" fmla="?: f62 f86 f85"/>
                              <a:gd name="f97" fmla="+- 0 0 f94"/>
                              <a:gd name="f98" fmla="*/ f97 f1 1"/>
                              <a:gd name="f99" fmla="*/ f98 1 f8"/>
                              <a:gd name="f100" fmla="+- f99 0 f2"/>
                              <a:gd name="f101" fmla="cos 1 f100"/>
                              <a:gd name="f102" fmla="+- 0 0 f101"/>
                              <a:gd name="f103" fmla="+- 0 0 f102"/>
                              <a:gd name="f104" fmla="val f103"/>
                              <a:gd name="f105" fmla="+- 0 0 f104"/>
                              <a:gd name="f106" fmla="*/ f15 f105 1"/>
                              <a:gd name="f107" fmla="*/ f106 3163 1"/>
                              <a:gd name="f108" fmla="*/ f107 1 7636"/>
                              <a:gd name="f109" fmla="+- f7 f108 0"/>
                              <a:gd name="f110" fmla="+- f43 0 f108"/>
                              <a:gd name="f111" fmla="+- f44 0 f108"/>
                              <a:gd name="f112" fmla="*/ f109 f29 1"/>
                              <a:gd name="f113" fmla="*/ f110 f29 1"/>
                              <a:gd name="f114" fmla="*/ f111 f29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</a:cxnLst>
                            <a:rect l="f112" t="f112" r="f113" b="f114"/>
                            <a:pathLst>
                              <a:path>
                                <a:moveTo>
                                  <a:pt x="f49" y="f50"/>
                                </a:moveTo>
                                <a:arcTo wR="f51" hR="f52" stAng="f56" swAng="f48"/>
                                <a:lnTo>
                                  <a:pt x="f50" y="f64"/>
                                </a:lnTo>
                                <a:arcTo wR="f52" hR="f90" stAng="f95" swAng="f70"/>
                                <a:lnTo>
                                  <a:pt x="f65" y="f57"/>
                                </a:lnTo>
                                <a:arcTo wR="f91" hR="f92" stAng="f96" swAng="f87"/>
                                <a:lnTo>
                                  <a:pt x="f58" y="f49"/>
                                </a:lnTo>
                                <a:arcTo wR="f93" hR="f51" stAng="f88" swAng="f89"/>
                                <a:close/>
                              </a:path>
                            </a:pathLst>
                          </a:custGeom>
                          <a:blipFill>
                            <a:blip r:embed="rId8">
                              <a:alphaModFix/>
                            </a:blip>
                            <a:stretch>
                              <a:fillRect/>
                            </a:stretch>
                          </a:blipFill>
                          <a:ln w="19046" cap="flat">
                            <a:solidFill>
                              <a:srgbClr val="FFFFFF"/>
                            </a:solidFill>
                            <a:prstDash val="solid"/>
                            <a:miter/>
                          </a:ln>
                        </wps:spPr>
                        <wps:bodyPr lIns="0" tIns="0" rIns="0" bIns="0"/>
                      </wps:wsp>
                      <wps:wsp>
                        <wps:cNvPr id="2084064496" name="Freeform: Shape 987029573"/>
                        <wps:cNvSpPr/>
                        <wps:spPr>
                          <a:xfrm>
                            <a:off x="2900248" y="794513"/>
                            <a:ext cx="1062157" cy="455471"/>
                          </a:xfrm>
                          <a:custGeom>
                            <a:avLst/>
                            <a:gdLst>
                              <a:gd name="f0" fmla="val 10800000"/>
                              <a:gd name="f1" fmla="val 5400000"/>
                              <a:gd name="f2" fmla="val 180"/>
                              <a:gd name="f3" fmla="val w"/>
                              <a:gd name="f4" fmla="val h"/>
                              <a:gd name="f5" fmla="val 0"/>
                              <a:gd name="f6" fmla="val 868264"/>
                              <a:gd name="f7" fmla="val 452676"/>
                              <a:gd name="f8" fmla="val 45268"/>
                              <a:gd name="f9" fmla="val 20267"/>
                              <a:gd name="f10" fmla="val 822996"/>
                              <a:gd name="f11" fmla="val 847997"/>
                              <a:gd name="f12" fmla="val 407408"/>
                              <a:gd name="f13" fmla="val 432409"/>
                              <a:gd name="f14" fmla="+- 0 0 -90"/>
                              <a:gd name="f15" fmla="*/ f3 1 868264"/>
                              <a:gd name="f16" fmla="*/ f4 1 452676"/>
                              <a:gd name="f17" fmla="+- f7 0 f5"/>
                              <a:gd name="f18" fmla="+- f6 0 f5"/>
                              <a:gd name="f19" fmla="*/ f14 f0 1"/>
                              <a:gd name="f20" fmla="*/ f18 1 868264"/>
                              <a:gd name="f21" fmla="*/ f17 1 452676"/>
                              <a:gd name="f22" fmla="*/ 0 f18 1"/>
                              <a:gd name="f23" fmla="*/ 45268 f17 1"/>
                              <a:gd name="f24" fmla="*/ 45268 f18 1"/>
                              <a:gd name="f25" fmla="*/ 0 f17 1"/>
                              <a:gd name="f26" fmla="*/ 822996 f18 1"/>
                              <a:gd name="f27" fmla="*/ 868264 f18 1"/>
                              <a:gd name="f28" fmla="*/ 407408 f17 1"/>
                              <a:gd name="f29" fmla="*/ 452676 f17 1"/>
                              <a:gd name="f30" fmla="*/ f19 1 f2"/>
                              <a:gd name="f31" fmla="*/ f22 1 868264"/>
                              <a:gd name="f32" fmla="*/ f23 1 452676"/>
                              <a:gd name="f33" fmla="*/ f24 1 868264"/>
                              <a:gd name="f34" fmla="*/ f25 1 452676"/>
                              <a:gd name="f35" fmla="*/ f26 1 868264"/>
                              <a:gd name="f36" fmla="*/ f27 1 868264"/>
                              <a:gd name="f37" fmla="*/ f28 1 452676"/>
                              <a:gd name="f38" fmla="*/ f29 1 452676"/>
                              <a:gd name="f39" fmla="*/ f5 1 f20"/>
                              <a:gd name="f40" fmla="*/ f6 1 f20"/>
                              <a:gd name="f41" fmla="*/ f5 1 f21"/>
                              <a:gd name="f42" fmla="*/ f7 1 f21"/>
                              <a:gd name="f43" fmla="+- f30 0 f1"/>
                              <a:gd name="f44" fmla="*/ f31 1 f20"/>
                              <a:gd name="f45" fmla="*/ f32 1 f21"/>
                              <a:gd name="f46" fmla="*/ f33 1 f20"/>
                              <a:gd name="f47" fmla="*/ f34 1 f21"/>
                              <a:gd name="f48" fmla="*/ f35 1 f20"/>
                              <a:gd name="f49" fmla="*/ f36 1 f20"/>
                              <a:gd name="f50" fmla="*/ f37 1 f21"/>
                              <a:gd name="f51" fmla="*/ f38 1 f21"/>
                              <a:gd name="f52" fmla="*/ f39 f15 1"/>
                              <a:gd name="f53" fmla="*/ f40 f15 1"/>
                              <a:gd name="f54" fmla="*/ f42 f16 1"/>
                              <a:gd name="f55" fmla="*/ f41 f16 1"/>
                              <a:gd name="f56" fmla="*/ f44 f15 1"/>
                              <a:gd name="f57" fmla="*/ f45 f16 1"/>
                              <a:gd name="f58" fmla="*/ f46 f15 1"/>
                              <a:gd name="f59" fmla="*/ f47 f16 1"/>
                              <a:gd name="f60" fmla="*/ f48 f15 1"/>
                              <a:gd name="f61" fmla="*/ f49 f15 1"/>
                              <a:gd name="f62" fmla="*/ f50 f16 1"/>
                              <a:gd name="f63" fmla="*/ f51 f16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  <a:cxn ang="f43">
                                <a:pos x="f56" y="f57"/>
                              </a:cxn>
                              <a:cxn ang="f43">
                                <a:pos x="f58" y="f59"/>
                              </a:cxn>
                              <a:cxn ang="f43">
                                <a:pos x="f60" y="f59"/>
                              </a:cxn>
                              <a:cxn ang="f43">
                                <a:pos x="f61" y="f57"/>
                              </a:cxn>
                              <a:cxn ang="f43">
                                <a:pos x="f61" y="f62"/>
                              </a:cxn>
                              <a:cxn ang="f43">
                                <a:pos x="f60" y="f63"/>
                              </a:cxn>
                              <a:cxn ang="f43">
                                <a:pos x="f58" y="f63"/>
                              </a:cxn>
                              <a:cxn ang="f43">
                                <a:pos x="f56" y="f62"/>
                              </a:cxn>
                              <a:cxn ang="f43">
                                <a:pos x="f56" y="f57"/>
                              </a:cxn>
                            </a:cxnLst>
                            <a:rect l="f52" t="f55" r="f53" b="f54"/>
                            <a:pathLst>
                              <a:path w="868264" h="452676">
                                <a:moveTo>
                                  <a:pt x="f5" y="f8"/>
                                </a:moveTo>
                                <a:cubicBezTo>
                                  <a:pt x="f5" y="f9"/>
                                  <a:pt x="f9" y="f5"/>
                                  <a:pt x="f8" y="f5"/>
                                </a:cubicBezTo>
                                <a:lnTo>
                                  <a:pt x="f10" y="f5"/>
                                </a:lnTo>
                                <a:cubicBezTo>
                                  <a:pt x="f11" y="f5"/>
                                  <a:pt x="f6" y="f9"/>
                                  <a:pt x="f6" y="f8"/>
                                </a:cubicBezTo>
                                <a:lnTo>
                                  <a:pt x="f6" y="f12"/>
                                </a:lnTo>
                                <a:cubicBezTo>
                                  <a:pt x="f6" y="f13"/>
                                  <a:pt x="f11" y="f7"/>
                                  <a:pt x="f10" y="f7"/>
                                </a:cubicBezTo>
                                <a:lnTo>
                                  <a:pt x="f8" y="f7"/>
                                </a:lnTo>
                                <a:cubicBezTo>
                                  <a:pt x="f9" y="f7"/>
                                  <a:pt x="f5" y="f13"/>
                                  <a:pt x="f5" y="f12"/>
                                </a:cubicBezTo>
                                <a:lnTo>
                                  <a:pt x="f5" y="f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1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0A856D27" w14:textId="77777777" w:rsidR="00FD4F4D" w:rsidRDefault="00151ED4">
                              <w:pPr>
                                <w:spacing w:after="60" w:line="216" w:lineRule="auto"/>
                              </w:pPr>
                              <w:r>
                                <w:rPr>
                                  <w:rFonts w:cs="Calibri"/>
                                  <w:b/>
                                  <w:bCs/>
                                  <w:color w:val="000000"/>
                                  <w:sz w:val="11"/>
                                  <w:szCs w:val="11"/>
                                </w:rPr>
                                <w:t xml:space="preserve">LOAD DATA INTO DATABASES LIKE SQL </w:t>
                              </w:r>
                            </w:p>
                            <w:p w14:paraId="0A856D28" w14:textId="77777777" w:rsidR="00FD4F4D" w:rsidRDefault="00151ED4">
                              <w:pPr>
                                <w:spacing w:after="20" w:line="216" w:lineRule="auto"/>
                                <w:ind w:left="90"/>
                              </w:pPr>
                              <w:r>
                                <w:rPr>
                                  <w:rFonts w:cs="Calibri"/>
                                  <w:b/>
                                  <w:bCs/>
                                  <w:color w:val="000000"/>
                                  <w:sz w:val="11"/>
                                  <w:szCs w:val="11"/>
                                </w:rPr>
                                <w:t xml:space="preserve">MySQL </w:t>
                              </w:r>
                            </w:p>
                          </w:txbxContent>
                        </wps:txbx>
                        <wps:bodyPr vert="horz" wrap="square" lIns="36118" tIns="36118" rIns="36118" bIns="36118" anchor="t" anchorCtr="0" compatLnSpc="0">
                          <a:noAutofit/>
                        </wps:bodyPr>
                      </wps:wsp>
                      <wps:wsp>
                        <wps:cNvPr id="777119971" name="Freeform: Shape 685507909"/>
                        <wps:cNvSpPr/>
                        <wps:spPr>
                          <a:xfrm>
                            <a:off x="3861346" y="532638"/>
                            <a:ext cx="430481" cy="160495"/>
                          </a:xfrm>
                          <a:custGeom>
                            <a:avLst/>
                            <a:gdLst>
                              <a:gd name="f0" fmla="val 10800000"/>
                              <a:gd name="f1" fmla="val 5400000"/>
                              <a:gd name="f2" fmla="val 180"/>
                              <a:gd name="f3" fmla="val w"/>
                              <a:gd name="f4" fmla="val h"/>
                              <a:gd name="f5" fmla="val 0"/>
                              <a:gd name="f6" fmla="val 149175"/>
                              <a:gd name="f7" fmla="val 189046"/>
                              <a:gd name="f8" fmla="val 37809"/>
                              <a:gd name="f9" fmla="val 74588"/>
                              <a:gd name="f10" fmla="val 94523"/>
                              <a:gd name="f11" fmla="val 151237"/>
                              <a:gd name="f12" fmla="+- 0 0 -90"/>
                              <a:gd name="f13" fmla="*/ f3 1 149175"/>
                              <a:gd name="f14" fmla="*/ f4 1 189046"/>
                              <a:gd name="f15" fmla="+- f7 0 f5"/>
                              <a:gd name="f16" fmla="+- f6 0 f5"/>
                              <a:gd name="f17" fmla="*/ f12 f0 1"/>
                              <a:gd name="f18" fmla="*/ f16 1 149175"/>
                              <a:gd name="f19" fmla="*/ f15 1 189046"/>
                              <a:gd name="f20" fmla="*/ 0 f16 1"/>
                              <a:gd name="f21" fmla="*/ 37809 f15 1"/>
                              <a:gd name="f22" fmla="*/ 74588 f16 1"/>
                              <a:gd name="f23" fmla="*/ 0 f15 1"/>
                              <a:gd name="f24" fmla="*/ 149175 f16 1"/>
                              <a:gd name="f25" fmla="*/ 94523 f15 1"/>
                              <a:gd name="f26" fmla="*/ 189046 f15 1"/>
                              <a:gd name="f27" fmla="*/ 151237 f15 1"/>
                              <a:gd name="f28" fmla="*/ f17 1 f2"/>
                              <a:gd name="f29" fmla="*/ f20 1 149175"/>
                              <a:gd name="f30" fmla="*/ f21 1 189046"/>
                              <a:gd name="f31" fmla="*/ f22 1 149175"/>
                              <a:gd name="f32" fmla="*/ f23 1 189046"/>
                              <a:gd name="f33" fmla="*/ f24 1 149175"/>
                              <a:gd name="f34" fmla="*/ f25 1 189046"/>
                              <a:gd name="f35" fmla="*/ f26 1 189046"/>
                              <a:gd name="f36" fmla="*/ f27 1 189046"/>
                              <a:gd name="f37" fmla="*/ f5 1 f18"/>
                              <a:gd name="f38" fmla="*/ f6 1 f18"/>
                              <a:gd name="f39" fmla="*/ f5 1 f19"/>
                              <a:gd name="f40" fmla="*/ f7 1 f19"/>
                              <a:gd name="f41" fmla="+- f28 0 f1"/>
                              <a:gd name="f42" fmla="*/ f29 1 f18"/>
                              <a:gd name="f43" fmla="*/ f30 1 f19"/>
                              <a:gd name="f44" fmla="*/ f31 1 f18"/>
                              <a:gd name="f45" fmla="*/ f32 1 f19"/>
                              <a:gd name="f46" fmla="*/ f33 1 f18"/>
                              <a:gd name="f47" fmla="*/ f34 1 f19"/>
                              <a:gd name="f48" fmla="*/ f35 1 f19"/>
                              <a:gd name="f49" fmla="*/ f36 1 f19"/>
                              <a:gd name="f50" fmla="*/ f37 f13 1"/>
                              <a:gd name="f51" fmla="*/ f38 f13 1"/>
                              <a:gd name="f52" fmla="*/ f40 f14 1"/>
                              <a:gd name="f53" fmla="*/ f39 f14 1"/>
                              <a:gd name="f54" fmla="*/ f42 f13 1"/>
                              <a:gd name="f55" fmla="*/ f43 f14 1"/>
                              <a:gd name="f56" fmla="*/ f44 f13 1"/>
                              <a:gd name="f57" fmla="*/ f45 f14 1"/>
                              <a:gd name="f58" fmla="*/ f46 f13 1"/>
                              <a:gd name="f59" fmla="*/ f47 f14 1"/>
                              <a:gd name="f60" fmla="*/ f48 f14 1"/>
                              <a:gd name="f61" fmla="*/ f49 f14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  <a:cxn ang="f41">
                                <a:pos x="f54" y="f55"/>
                              </a:cxn>
                              <a:cxn ang="f41">
                                <a:pos x="f56" y="f55"/>
                              </a:cxn>
                              <a:cxn ang="f41">
                                <a:pos x="f56" y="f57"/>
                              </a:cxn>
                              <a:cxn ang="f41">
                                <a:pos x="f58" y="f59"/>
                              </a:cxn>
                              <a:cxn ang="f41">
                                <a:pos x="f56" y="f60"/>
                              </a:cxn>
                              <a:cxn ang="f41">
                                <a:pos x="f56" y="f61"/>
                              </a:cxn>
                              <a:cxn ang="f41">
                                <a:pos x="f54" y="f61"/>
                              </a:cxn>
                              <a:cxn ang="f41">
                                <a:pos x="f54" y="f55"/>
                              </a:cxn>
                            </a:cxnLst>
                            <a:rect l="f50" t="f53" r="f51" b="f52"/>
                            <a:pathLst>
                              <a:path w="149175" h="189046">
                                <a:moveTo>
                                  <a:pt x="f5" y="f8"/>
                                </a:moveTo>
                                <a:lnTo>
                                  <a:pt x="f9" y="f8"/>
                                </a:lnTo>
                                <a:lnTo>
                                  <a:pt x="f9" y="f5"/>
                                </a:lnTo>
                                <a:lnTo>
                                  <a:pt x="f6" y="f10"/>
                                </a:lnTo>
                                <a:lnTo>
                                  <a:pt x="f9" y="f7"/>
                                </a:lnTo>
                                <a:lnTo>
                                  <a:pt x="f9" y="f11"/>
                                </a:lnTo>
                                <a:lnTo>
                                  <a:pt x="f5" y="f11"/>
                                </a:lnTo>
                                <a:lnTo>
                                  <a:pt x="f5" y="f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1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0A856D2A" w14:textId="77777777" w:rsidR="00FD4F4D" w:rsidRDefault="00FD4F4D">
                              <w:pPr>
                                <w:spacing w:after="60" w:line="216" w:lineRule="auto"/>
                                <w:jc w:val="center"/>
                                <w:rPr>
                                  <w:color w:val="000000"/>
                                  <w:kern w:val="0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vert="horz" wrap="square" lIns="0" tIns="37810" rIns="44750" bIns="37810" anchor="ctr" anchorCtr="1" compatLnSpc="0">
                          <a:noAutofit/>
                        </wps:bodyPr>
                      </wps:wsp>
                      <wps:wsp>
                        <wps:cNvPr id="598169021" name="Freeform: Shape 433987652"/>
                        <wps:cNvSpPr/>
                        <wps:spPr>
                          <a:xfrm>
                            <a:off x="4347633" y="167737"/>
                            <a:ext cx="643362" cy="572716"/>
                          </a:xfrm>
                          <a:custGeom>
                            <a:avLst>
                              <a:gd name="f10" fmla="val 2160"/>
                            </a:avLst>
                            <a:gdLst>
                              <a:gd name="f1" fmla="val 10800000"/>
                              <a:gd name="f2" fmla="val 5400000"/>
                              <a:gd name="f3" fmla="val 16200000"/>
                              <a:gd name="f4" fmla="val w"/>
                              <a:gd name="f5" fmla="val h"/>
                              <a:gd name="f6" fmla="val ss"/>
                              <a:gd name="f7" fmla="val 0"/>
                              <a:gd name="f8" fmla="*/ 5419351 1 1725033"/>
                              <a:gd name="f9" fmla="val 45"/>
                              <a:gd name="f10" fmla="val 2160"/>
                              <a:gd name="f11" fmla="abs f4"/>
                              <a:gd name="f12" fmla="abs f5"/>
                              <a:gd name="f13" fmla="abs f6"/>
                              <a:gd name="f14" fmla="*/ f8 1 180"/>
                              <a:gd name="f15" fmla="val f10"/>
                              <a:gd name="f16" fmla="+- 0 0 f2"/>
                              <a:gd name="f17" fmla="?: f11 f4 1"/>
                              <a:gd name="f18" fmla="?: f12 f5 1"/>
                              <a:gd name="f19" fmla="?: f13 f6 1"/>
                              <a:gd name="f20" fmla="*/ f9 f14 1"/>
                              <a:gd name="f21" fmla="+- f7 f15 0"/>
                              <a:gd name="f22" fmla="*/ f17 1 21600"/>
                              <a:gd name="f23" fmla="*/ f18 1 21600"/>
                              <a:gd name="f24" fmla="*/ 21600 f17 1"/>
                              <a:gd name="f25" fmla="*/ 21600 f18 1"/>
                              <a:gd name="f26" fmla="+- 0 0 f20"/>
                              <a:gd name="f27" fmla="+- f7 0 f21"/>
                              <a:gd name="f28" fmla="+- f21 0 f7"/>
                              <a:gd name="f29" fmla="min f23 f22"/>
                              <a:gd name="f30" fmla="*/ f24 1 f19"/>
                              <a:gd name="f31" fmla="*/ f25 1 f19"/>
                              <a:gd name="f32" fmla="*/ f26 f1 1"/>
                              <a:gd name="f33" fmla="abs f27"/>
                              <a:gd name="f34" fmla="abs f28"/>
                              <a:gd name="f35" fmla="?: f27 f16 f2"/>
                              <a:gd name="f36" fmla="?: f27 f2 f16"/>
                              <a:gd name="f37" fmla="?: f27 f3 f2"/>
                              <a:gd name="f38" fmla="?: f27 f2 f3"/>
                              <a:gd name="f39" fmla="?: f28 f16 f2"/>
                              <a:gd name="f40" fmla="?: f28 f2 f16"/>
                              <a:gd name="f41" fmla="?: f27 0 f1"/>
                              <a:gd name="f42" fmla="?: f27 f1 0"/>
                              <a:gd name="f43" fmla="val f30"/>
                              <a:gd name="f44" fmla="val f31"/>
                              <a:gd name="f45" fmla="*/ f32 1 f8"/>
                              <a:gd name="f46" fmla="?: f27 f38 f37"/>
                              <a:gd name="f47" fmla="?: f27 f37 f38"/>
                              <a:gd name="f48" fmla="?: f28 f36 f35"/>
                              <a:gd name="f49" fmla="*/ f21 f29 1"/>
                              <a:gd name="f50" fmla="*/ f7 f29 1"/>
                              <a:gd name="f51" fmla="*/ f33 f29 1"/>
                              <a:gd name="f52" fmla="*/ f34 f29 1"/>
                              <a:gd name="f53" fmla="+- f44 0 f15"/>
                              <a:gd name="f54" fmla="+- f43 0 f15"/>
                              <a:gd name="f55" fmla="+- f45 0 f2"/>
                              <a:gd name="f56" fmla="?: f28 f47 f46"/>
                              <a:gd name="f57" fmla="*/ f44 f29 1"/>
                              <a:gd name="f58" fmla="*/ f43 f29 1"/>
                              <a:gd name="f59" fmla="+- f55 f2 0"/>
                              <a:gd name="f60" fmla="+- f44 0 f53"/>
                              <a:gd name="f61" fmla="+- f43 0 f54"/>
                              <a:gd name="f62" fmla="+- f53 0 f44"/>
                              <a:gd name="f63" fmla="+- f54 0 f43"/>
                              <a:gd name="f64" fmla="*/ f53 f29 1"/>
                              <a:gd name="f65" fmla="*/ f54 f29 1"/>
                              <a:gd name="f66" fmla="*/ f59 f8 1"/>
                              <a:gd name="f67" fmla="abs f60"/>
                              <a:gd name="f68" fmla="?: f60 0 f1"/>
                              <a:gd name="f69" fmla="?: f60 f1 0"/>
                              <a:gd name="f70" fmla="?: f60 f39 f40"/>
                              <a:gd name="f71" fmla="abs f61"/>
                              <a:gd name="f72" fmla="abs f62"/>
                              <a:gd name="f73" fmla="?: f61 f16 f2"/>
                              <a:gd name="f74" fmla="?: f61 f2 f16"/>
                              <a:gd name="f75" fmla="?: f61 f3 f2"/>
                              <a:gd name="f76" fmla="?: f61 f2 f3"/>
                              <a:gd name="f77" fmla="abs f63"/>
                              <a:gd name="f78" fmla="?: f63 f16 f2"/>
                              <a:gd name="f79" fmla="?: f63 f2 f16"/>
                              <a:gd name="f80" fmla="?: f63 f42 f41"/>
                              <a:gd name="f81" fmla="?: f63 f41 f42"/>
                              <a:gd name="f82" fmla="*/ f66 1 f1"/>
                              <a:gd name="f83" fmla="?: f28 f69 f68"/>
                              <a:gd name="f84" fmla="?: f28 f68 f69"/>
                              <a:gd name="f85" fmla="?: f61 f76 f75"/>
                              <a:gd name="f86" fmla="?: f61 f75 f76"/>
                              <a:gd name="f87" fmla="?: f62 f74 f73"/>
                              <a:gd name="f88" fmla="?: f27 f80 f81"/>
                              <a:gd name="f89" fmla="?: f27 f78 f79"/>
                              <a:gd name="f90" fmla="*/ f67 f29 1"/>
                              <a:gd name="f91" fmla="*/ f71 f29 1"/>
                              <a:gd name="f92" fmla="*/ f72 f29 1"/>
                              <a:gd name="f93" fmla="*/ f77 f29 1"/>
                              <a:gd name="f94" fmla="+- 0 0 f82"/>
                              <a:gd name="f95" fmla="?: f60 f83 f84"/>
                              <a:gd name="f96" fmla="?: f62 f86 f85"/>
                              <a:gd name="f97" fmla="+- 0 0 f94"/>
                              <a:gd name="f98" fmla="*/ f97 f1 1"/>
                              <a:gd name="f99" fmla="*/ f98 1 f8"/>
                              <a:gd name="f100" fmla="+- f99 0 f2"/>
                              <a:gd name="f101" fmla="cos 1 f100"/>
                              <a:gd name="f102" fmla="+- 0 0 f101"/>
                              <a:gd name="f103" fmla="+- 0 0 f102"/>
                              <a:gd name="f104" fmla="val f103"/>
                              <a:gd name="f105" fmla="+- 0 0 f104"/>
                              <a:gd name="f106" fmla="*/ f15 f105 1"/>
                              <a:gd name="f107" fmla="*/ f106 3163 1"/>
                              <a:gd name="f108" fmla="*/ f107 1 7636"/>
                              <a:gd name="f109" fmla="+- f7 f108 0"/>
                              <a:gd name="f110" fmla="+- f43 0 f108"/>
                              <a:gd name="f111" fmla="+- f44 0 f108"/>
                              <a:gd name="f112" fmla="*/ f109 f29 1"/>
                              <a:gd name="f113" fmla="*/ f110 f29 1"/>
                              <a:gd name="f114" fmla="*/ f111 f29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</a:cxnLst>
                            <a:rect l="f112" t="f112" r="f113" b="f114"/>
                            <a:pathLst>
                              <a:path>
                                <a:moveTo>
                                  <a:pt x="f49" y="f50"/>
                                </a:moveTo>
                                <a:arcTo wR="f51" hR="f52" stAng="f56" swAng="f48"/>
                                <a:lnTo>
                                  <a:pt x="f50" y="f64"/>
                                </a:lnTo>
                                <a:arcTo wR="f52" hR="f90" stAng="f95" swAng="f70"/>
                                <a:lnTo>
                                  <a:pt x="f65" y="f57"/>
                                </a:lnTo>
                                <a:arcTo wR="f91" hR="f92" stAng="f96" swAng="f87"/>
                                <a:lnTo>
                                  <a:pt x="f58" y="f49"/>
                                </a:lnTo>
                                <a:arcTo wR="f93" hR="f51" stAng="f88" swAng="f89"/>
                                <a:close/>
                              </a:path>
                            </a:pathLst>
                          </a:custGeom>
                          <a:blipFill>
                            <a:blip r:embed="rId9">
                              <a:alphaModFix/>
                            </a:blip>
                            <a:stretch>
                              <a:fillRect/>
                            </a:stretch>
                          </a:blipFill>
                          <a:ln w="19046" cap="flat">
                            <a:solidFill>
                              <a:srgbClr val="FFFFFF"/>
                            </a:solidFill>
                            <a:prstDash val="solid"/>
                            <a:miter/>
                          </a:ln>
                        </wps:spPr>
                        <wps:bodyPr lIns="0" tIns="0" rIns="0" bIns="0"/>
                      </wps:wsp>
                      <wps:wsp>
                        <wps:cNvPr id="678697925" name="Freeform: Shape 445197045"/>
                        <wps:cNvSpPr/>
                        <wps:spPr>
                          <a:xfrm>
                            <a:off x="4348045" y="777450"/>
                            <a:ext cx="766843" cy="455471"/>
                          </a:xfrm>
                          <a:custGeom>
                            <a:avLst/>
                            <a:gdLst>
                              <a:gd name="f0" fmla="val 10800000"/>
                              <a:gd name="f1" fmla="val 5400000"/>
                              <a:gd name="f2" fmla="val 180"/>
                              <a:gd name="f3" fmla="val w"/>
                              <a:gd name="f4" fmla="val h"/>
                              <a:gd name="f5" fmla="val 0"/>
                              <a:gd name="f6" fmla="val 712358"/>
                              <a:gd name="f7" fmla="val 452676"/>
                              <a:gd name="f8" fmla="val 45268"/>
                              <a:gd name="f9" fmla="val 20267"/>
                              <a:gd name="f10" fmla="val 667090"/>
                              <a:gd name="f11" fmla="val 692091"/>
                              <a:gd name="f12" fmla="val 407408"/>
                              <a:gd name="f13" fmla="val 432409"/>
                              <a:gd name="f14" fmla="+- 0 0 -90"/>
                              <a:gd name="f15" fmla="*/ f3 1 712358"/>
                              <a:gd name="f16" fmla="*/ f4 1 452676"/>
                              <a:gd name="f17" fmla="+- f7 0 f5"/>
                              <a:gd name="f18" fmla="+- f6 0 f5"/>
                              <a:gd name="f19" fmla="*/ f14 f0 1"/>
                              <a:gd name="f20" fmla="*/ f18 1 712358"/>
                              <a:gd name="f21" fmla="*/ f17 1 452676"/>
                              <a:gd name="f22" fmla="*/ 0 f18 1"/>
                              <a:gd name="f23" fmla="*/ 45268 f17 1"/>
                              <a:gd name="f24" fmla="*/ 45268 f18 1"/>
                              <a:gd name="f25" fmla="*/ 0 f17 1"/>
                              <a:gd name="f26" fmla="*/ 667090 f18 1"/>
                              <a:gd name="f27" fmla="*/ 712358 f18 1"/>
                              <a:gd name="f28" fmla="*/ 407408 f17 1"/>
                              <a:gd name="f29" fmla="*/ 452676 f17 1"/>
                              <a:gd name="f30" fmla="*/ f19 1 f2"/>
                              <a:gd name="f31" fmla="*/ f22 1 712358"/>
                              <a:gd name="f32" fmla="*/ f23 1 452676"/>
                              <a:gd name="f33" fmla="*/ f24 1 712358"/>
                              <a:gd name="f34" fmla="*/ f25 1 452676"/>
                              <a:gd name="f35" fmla="*/ f26 1 712358"/>
                              <a:gd name="f36" fmla="*/ f27 1 712358"/>
                              <a:gd name="f37" fmla="*/ f28 1 452676"/>
                              <a:gd name="f38" fmla="*/ f29 1 452676"/>
                              <a:gd name="f39" fmla="*/ f5 1 f20"/>
                              <a:gd name="f40" fmla="*/ f6 1 f20"/>
                              <a:gd name="f41" fmla="*/ f5 1 f21"/>
                              <a:gd name="f42" fmla="*/ f7 1 f21"/>
                              <a:gd name="f43" fmla="+- f30 0 f1"/>
                              <a:gd name="f44" fmla="*/ f31 1 f20"/>
                              <a:gd name="f45" fmla="*/ f32 1 f21"/>
                              <a:gd name="f46" fmla="*/ f33 1 f20"/>
                              <a:gd name="f47" fmla="*/ f34 1 f21"/>
                              <a:gd name="f48" fmla="*/ f35 1 f20"/>
                              <a:gd name="f49" fmla="*/ f36 1 f20"/>
                              <a:gd name="f50" fmla="*/ f37 1 f21"/>
                              <a:gd name="f51" fmla="*/ f38 1 f21"/>
                              <a:gd name="f52" fmla="*/ f39 f15 1"/>
                              <a:gd name="f53" fmla="*/ f40 f15 1"/>
                              <a:gd name="f54" fmla="*/ f42 f16 1"/>
                              <a:gd name="f55" fmla="*/ f41 f16 1"/>
                              <a:gd name="f56" fmla="*/ f44 f15 1"/>
                              <a:gd name="f57" fmla="*/ f45 f16 1"/>
                              <a:gd name="f58" fmla="*/ f46 f15 1"/>
                              <a:gd name="f59" fmla="*/ f47 f16 1"/>
                              <a:gd name="f60" fmla="*/ f48 f15 1"/>
                              <a:gd name="f61" fmla="*/ f49 f15 1"/>
                              <a:gd name="f62" fmla="*/ f50 f16 1"/>
                              <a:gd name="f63" fmla="*/ f51 f16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  <a:cxn ang="f43">
                                <a:pos x="f56" y="f57"/>
                              </a:cxn>
                              <a:cxn ang="f43">
                                <a:pos x="f58" y="f59"/>
                              </a:cxn>
                              <a:cxn ang="f43">
                                <a:pos x="f60" y="f59"/>
                              </a:cxn>
                              <a:cxn ang="f43">
                                <a:pos x="f61" y="f57"/>
                              </a:cxn>
                              <a:cxn ang="f43">
                                <a:pos x="f61" y="f62"/>
                              </a:cxn>
                              <a:cxn ang="f43">
                                <a:pos x="f60" y="f63"/>
                              </a:cxn>
                              <a:cxn ang="f43">
                                <a:pos x="f58" y="f63"/>
                              </a:cxn>
                              <a:cxn ang="f43">
                                <a:pos x="f56" y="f62"/>
                              </a:cxn>
                              <a:cxn ang="f43">
                                <a:pos x="f56" y="f57"/>
                              </a:cxn>
                            </a:cxnLst>
                            <a:rect l="f52" t="f55" r="f53" b="f54"/>
                            <a:pathLst>
                              <a:path w="712358" h="452676">
                                <a:moveTo>
                                  <a:pt x="f5" y="f8"/>
                                </a:moveTo>
                                <a:cubicBezTo>
                                  <a:pt x="f5" y="f9"/>
                                  <a:pt x="f9" y="f5"/>
                                  <a:pt x="f8" y="f5"/>
                                </a:cubicBezTo>
                                <a:lnTo>
                                  <a:pt x="f10" y="f5"/>
                                </a:lnTo>
                                <a:cubicBezTo>
                                  <a:pt x="f11" y="f5"/>
                                  <a:pt x="f6" y="f9"/>
                                  <a:pt x="f6" y="f8"/>
                                </a:cubicBezTo>
                                <a:lnTo>
                                  <a:pt x="f6" y="f12"/>
                                </a:lnTo>
                                <a:cubicBezTo>
                                  <a:pt x="f6" y="f13"/>
                                  <a:pt x="f11" y="f7"/>
                                  <a:pt x="f10" y="f7"/>
                                </a:cubicBezTo>
                                <a:lnTo>
                                  <a:pt x="f8" y="f7"/>
                                </a:lnTo>
                                <a:cubicBezTo>
                                  <a:pt x="f9" y="f7"/>
                                  <a:pt x="f5" y="f13"/>
                                  <a:pt x="f5" y="f12"/>
                                </a:cubicBezTo>
                                <a:lnTo>
                                  <a:pt x="f5" y="f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1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0A856D2C" w14:textId="77777777" w:rsidR="00FD4F4D" w:rsidRDefault="00151ED4">
                              <w:pPr>
                                <w:spacing w:after="60" w:line="216" w:lineRule="auto"/>
                                <w:jc w:val="center"/>
                              </w:pPr>
                              <w:r>
                                <w:rPr>
                                  <w:rFonts w:cs="Calibri"/>
                                  <w:b/>
                                  <w:bCs/>
                                  <w:color w:val="000000"/>
                                  <w:sz w:val="11"/>
                                  <w:szCs w:val="11"/>
                                </w:rPr>
                                <w:t xml:space="preserve">PUSH THE DATA TO PYTHON(JUYPTER) </w:t>
                              </w:r>
                            </w:p>
                          </w:txbxContent>
                        </wps:txbx>
                        <wps:bodyPr vert="horz" wrap="square" lIns="36118" tIns="36118" rIns="36118" bIns="36118" anchor="ctr" anchorCtr="1" compatLnSpc="0">
                          <a:noAutofit/>
                        </wps:bodyPr>
                      </wps:wsp>
                      <wps:wsp>
                        <wps:cNvPr id="757059781" name="Freeform: Shape 1848282043"/>
                        <wps:cNvSpPr/>
                        <wps:spPr>
                          <a:xfrm rot="21545150">
                            <a:off x="5052837" y="391939"/>
                            <a:ext cx="204368" cy="109819"/>
                          </a:xfrm>
                          <a:custGeom>
                            <a:avLst/>
                            <a:gdLst>
                              <a:gd name="f0" fmla="val 10800000"/>
                              <a:gd name="f1" fmla="val 5400000"/>
                              <a:gd name="f2" fmla="val 180"/>
                              <a:gd name="f3" fmla="val w"/>
                              <a:gd name="f4" fmla="val h"/>
                              <a:gd name="f5" fmla="val 0"/>
                              <a:gd name="f6" fmla="val 189844"/>
                              <a:gd name="f7" fmla="val 109139"/>
                              <a:gd name="f8" fmla="val 21828"/>
                              <a:gd name="f9" fmla="val 135275"/>
                              <a:gd name="f10" fmla="val 54570"/>
                              <a:gd name="f11" fmla="val 87311"/>
                              <a:gd name="f12" fmla="+- 0 0 -90"/>
                              <a:gd name="f13" fmla="*/ f3 1 189844"/>
                              <a:gd name="f14" fmla="*/ f4 1 109139"/>
                              <a:gd name="f15" fmla="+- f7 0 f5"/>
                              <a:gd name="f16" fmla="+- f6 0 f5"/>
                              <a:gd name="f17" fmla="*/ f12 f0 1"/>
                              <a:gd name="f18" fmla="*/ f16 1 189844"/>
                              <a:gd name="f19" fmla="*/ f15 1 109139"/>
                              <a:gd name="f20" fmla="*/ 0 f16 1"/>
                              <a:gd name="f21" fmla="*/ 21828 f15 1"/>
                              <a:gd name="f22" fmla="*/ 135275 f16 1"/>
                              <a:gd name="f23" fmla="*/ 0 f15 1"/>
                              <a:gd name="f24" fmla="*/ 189844 f16 1"/>
                              <a:gd name="f25" fmla="*/ 54570 f15 1"/>
                              <a:gd name="f26" fmla="*/ 109139 f15 1"/>
                              <a:gd name="f27" fmla="*/ 87311 f15 1"/>
                              <a:gd name="f28" fmla="*/ f17 1 f2"/>
                              <a:gd name="f29" fmla="*/ f20 1 189844"/>
                              <a:gd name="f30" fmla="*/ f21 1 109139"/>
                              <a:gd name="f31" fmla="*/ f22 1 189844"/>
                              <a:gd name="f32" fmla="*/ f23 1 109139"/>
                              <a:gd name="f33" fmla="*/ f24 1 189844"/>
                              <a:gd name="f34" fmla="*/ f25 1 109139"/>
                              <a:gd name="f35" fmla="*/ f26 1 109139"/>
                              <a:gd name="f36" fmla="*/ f27 1 109139"/>
                              <a:gd name="f37" fmla="*/ f5 1 f18"/>
                              <a:gd name="f38" fmla="*/ f6 1 f18"/>
                              <a:gd name="f39" fmla="*/ f5 1 f19"/>
                              <a:gd name="f40" fmla="*/ f7 1 f19"/>
                              <a:gd name="f41" fmla="+- f28 0 f1"/>
                              <a:gd name="f42" fmla="*/ f29 1 f18"/>
                              <a:gd name="f43" fmla="*/ f30 1 f19"/>
                              <a:gd name="f44" fmla="*/ f31 1 f18"/>
                              <a:gd name="f45" fmla="*/ f32 1 f19"/>
                              <a:gd name="f46" fmla="*/ f33 1 f18"/>
                              <a:gd name="f47" fmla="*/ f34 1 f19"/>
                              <a:gd name="f48" fmla="*/ f35 1 f19"/>
                              <a:gd name="f49" fmla="*/ f36 1 f19"/>
                              <a:gd name="f50" fmla="*/ f37 f13 1"/>
                              <a:gd name="f51" fmla="*/ f38 f13 1"/>
                              <a:gd name="f52" fmla="*/ f40 f14 1"/>
                              <a:gd name="f53" fmla="*/ f39 f14 1"/>
                              <a:gd name="f54" fmla="*/ f42 f13 1"/>
                              <a:gd name="f55" fmla="*/ f43 f14 1"/>
                              <a:gd name="f56" fmla="*/ f44 f13 1"/>
                              <a:gd name="f57" fmla="*/ f45 f14 1"/>
                              <a:gd name="f58" fmla="*/ f46 f13 1"/>
                              <a:gd name="f59" fmla="*/ f47 f14 1"/>
                              <a:gd name="f60" fmla="*/ f48 f14 1"/>
                              <a:gd name="f61" fmla="*/ f49 f14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  <a:cxn ang="f41">
                                <a:pos x="f54" y="f55"/>
                              </a:cxn>
                              <a:cxn ang="f41">
                                <a:pos x="f56" y="f55"/>
                              </a:cxn>
                              <a:cxn ang="f41">
                                <a:pos x="f56" y="f57"/>
                              </a:cxn>
                              <a:cxn ang="f41">
                                <a:pos x="f58" y="f59"/>
                              </a:cxn>
                              <a:cxn ang="f41">
                                <a:pos x="f56" y="f60"/>
                              </a:cxn>
                              <a:cxn ang="f41">
                                <a:pos x="f56" y="f61"/>
                              </a:cxn>
                              <a:cxn ang="f41">
                                <a:pos x="f54" y="f61"/>
                              </a:cxn>
                              <a:cxn ang="f41">
                                <a:pos x="f54" y="f55"/>
                              </a:cxn>
                            </a:cxnLst>
                            <a:rect l="f50" t="f53" r="f51" b="f52"/>
                            <a:pathLst>
                              <a:path w="189844" h="109139">
                                <a:moveTo>
                                  <a:pt x="f5" y="f8"/>
                                </a:moveTo>
                                <a:lnTo>
                                  <a:pt x="f9" y="f8"/>
                                </a:lnTo>
                                <a:lnTo>
                                  <a:pt x="f9" y="f5"/>
                                </a:lnTo>
                                <a:lnTo>
                                  <a:pt x="f6" y="f10"/>
                                </a:lnTo>
                                <a:lnTo>
                                  <a:pt x="f9" y="f7"/>
                                </a:lnTo>
                                <a:lnTo>
                                  <a:pt x="f9" y="f11"/>
                                </a:lnTo>
                                <a:lnTo>
                                  <a:pt x="f5" y="f11"/>
                                </a:lnTo>
                                <a:lnTo>
                                  <a:pt x="f5" y="f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1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0A856D2E" w14:textId="77777777" w:rsidR="00FD4F4D" w:rsidRDefault="00FD4F4D">
                              <w:pPr>
                                <w:spacing w:after="60" w:line="216" w:lineRule="auto"/>
                                <w:jc w:val="center"/>
                                <w:rPr>
                                  <w:color w:val="000000"/>
                                  <w:kern w:val="0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vert="horz" wrap="square" lIns="0" tIns="21826" rIns="32744" bIns="21826" anchor="ctr" anchorCtr="1" compatLnSpc="0">
                          <a:noAutofit/>
                        </wps:bodyPr>
                      </wps:wsp>
                      <wps:wsp>
                        <wps:cNvPr id="273126926" name="Freeform: Shape 132064069"/>
                        <wps:cNvSpPr/>
                        <wps:spPr>
                          <a:xfrm>
                            <a:off x="5303419" y="211802"/>
                            <a:ext cx="683376" cy="455471"/>
                          </a:xfrm>
                          <a:custGeom>
                            <a:avLst>
                              <a:gd name="f10" fmla="val 2160"/>
                            </a:avLst>
                            <a:gdLst>
                              <a:gd name="f1" fmla="val 10800000"/>
                              <a:gd name="f2" fmla="val 5400000"/>
                              <a:gd name="f3" fmla="val 16200000"/>
                              <a:gd name="f4" fmla="val w"/>
                              <a:gd name="f5" fmla="val h"/>
                              <a:gd name="f6" fmla="val ss"/>
                              <a:gd name="f7" fmla="val 0"/>
                              <a:gd name="f8" fmla="*/ 5419351 1 1725033"/>
                              <a:gd name="f9" fmla="val 45"/>
                              <a:gd name="f10" fmla="val 2160"/>
                              <a:gd name="f11" fmla="abs f4"/>
                              <a:gd name="f12" fmla="abs f5"/>
                              <a:gd name="f13" fmla="abs f6"/>
                              <a:gd name="f14" fmla="*/ f8 1 180"/>
                              <a:gd name="f15" fmla="val f10"/>
                              <a:gd name="f16" fmla="+- 0 0 f2"/>
                              <a:gd name="f17" fmla="?: f11 f4 1"/>
                              <a:gd name="f18" fmla="?: f12 f5 1"/>
                              <a:gd name="f19" fmla="?: f13 f6 1"/>
                              <a:gd name="f20" fmla="*/ f9 f14 1"/>
                              <a:gd name="f21" fmla="+- f7 f15 0"/>
                              <a:gd name="f22" fmla="*/ f17 1 21600"/>
                              <a:gd name="f23" fmla="*/ f18 1 21600"/>
                              <a:gd name="f24" fmla="*/ 21600 f17 1"/>
                              <a:gd name="f25" fmla="*/ 21600 f18 1"/>
                              <a:gd name="f26" fmla="+- 0 0 f20"/>
                              <a:gd name="f27" fmla="+- f7 0 f21"/>
                              <a:gd name="f28" fmla="+- f21 0 f7"/>
                              <a:gd name="f29" fmla="min f23 f22"/>
                              <a:gd name="f30" fmla="*/ f24 1 f19"/>
                              <a:gd name="f31" fmla="*/ f25 1 f19"/>
                              <a:gd name="f32" fmla="*/ f26 f1 1"/>
                              <a:gd name="f33" fmla="abs f27"/>
                              <a:gd name="f34" fmla="abs f28"/>
                              <a:gd name="f35" fmla="?: f27 f16 f2"/>
                              <a:gd name="f36" fmla="?: f27 f2 f16"/>
                              <a:gd name="f37" fmla="?: f27 f3 f2"/>
                              <a:gd name="f38" fmla="?: f27 f2 f3"/>
                              <a:gd name="f39" fmla="?: f28 f16 f2"/>
                              <a:gd name="f40" fmla="?: f28 f2 f16"/>
                              <a:gd name="f41" fmla="?: f27 0 f1"/>
                              <a:gd name="f42" fmla="?: f27 f1 0"/>
                              <a:gd name="f43" fmla="val f30"/>
                              <a:gd name="f44" fmla="val f31"/>
                              <a:gd name="f45" fmla="*/ f32 1 f8"/>
                              <a:gd name="f46" fmla="?: f27 f38 f37"/>
                              <a:gd name="f47" fmla="?: f27 f37 f38"/>
                              <a:gd name="f48" fmla="?: f28 f36 f35"/>
                              <a:gd name="f49" fmla="*/ f21 f29 1"/>
                              <a:gd name="f50" fmla="*/ f7 f29 1"/>
                              <a:gd name="f51" fmla="*/ f33 f29 1"/>
                              <a:gd name="f52" fmla="*/ f34 f29 1"/>
                              <a:gd name="f53" fmla="+- f44 0 f15"/>
                              <a:gd name="f54" fmla="+- f43 0 f15"/>
                              <a:gd name="f55" fmla="+- f45 0 f2"/>
                              <a:gd name="f56" fmla="?: f28 f47 f46"/>
                              <a:gd name="f57" fmla="*/ f44 f29 1"/>
                              <a:gd name="f58" fmla="*/ f43 f29 1"/>
                              <a:gd name="f59" fmla="+- f55 f2 0"/>
                              <a:gd name="f60" fmla="+- f44 0 f53"/>
                              <a:gd name="f61" fmla="+- f43 0 f54"/>
                              <a:gd name="f62" fmla="+- f53 0 f44"/>
                              <a:gd name="f63" fmla="+- f54 0 f43"/>
                              <a:gd name="f64" fmla="*/ f53 f29 1"/>
                              <a:gd name="f65" fmla="*/ f54 f29 1"/>
                              <a:gd name="f66" fmla="*/ f59 f8 1"/>
                              <a:gd name="f67" fmla="abs f60"/>
                              <a:gd name="f68" fmla="?: f60 0 f1"/>
                              <a:gd name="f69" fmla="?: f60 f1 0"/>
                              <a:gd name="f70" fmla="?: f60 f39 f40"/>
                              <a:gd name="f71" fmla="abs f61"/>
                              <a:gd name="f72" fmla="abs f62"/>
                              <a:gd name="f73" fmla="?: f61 f16 f2"/>
                              <a:gd name="f74" fmla="?: f61 f2 f16"/>
                              <a:gd name="f75" fmla="?: f61 f3 f2"/>
                              <a:gd name="f76" fmla="?: f61 f2 f3"/>
                              <a:gd name="f77" fmla="abs f63"/>
                              <a:gd name="f78" fmla="?: f63 f16 f2"/>
                              <a:gd name="f79" fmla="?: f63 f2 f16"/>
                              <a:gd name="f80" fmla="?: f63 f42 f41"/>
                              <a:gd name="f81" fmla="?: f63 f41 f42"/>
                              <a:gd name="f82" fmla="*/ f66 1 f1"/>
                              <a:gd name="f83" fmla="?: f28 f69 f68"/>
                              <a:gd name="f84" fmla="?: f28 f68 f69"/>
                              <a:gd name="f85" fmla="?: f61 f76 f75"/>
                              <a:gd name="f86" fmla="?: f61 f75 f76"/>
                              <a:gd name="f87" fmla="?: f62 f74 f73"/>
                              <a:gd name="f88" fmla="?: f27 f80 f81"/>
                              <a:gd name="f89" fmla="?: f27 f78 f79"/>
                              <a:gd name="f90" fmla="*/ f67 f29 1"/>
                              <a:gd name="f91" fmla="*/ f71 f29 1"/>
                              <a:gd name="f92" fmla="*/ f72 f29 1"/>
                              <a:gd name="f93" fmla="*/ f77 f29 1"/>
                              <a:gd name="f94" fmla="+- 0 0 f82"/>
                              <a:gd name="f95" fmla="?: f60 f83 f84"/>
                              <a:gd name="f96" fmla="?: f62 f86 f85"/>
                              <a:gd name="f97" fmla="+- 0 0 f94"/>
                              <a:gd name="f98" fmla="*/ f97 f1 1"/>
                              <a:gd name="f99" fmla="*/ f98 1 f8"/>
                              <a:gd name="f100" fmla="+- f99 0 f2"/>
                              <a:gd name="f101" fmla="cos 1 f100"/>
                              <a:gd name="f102" fmla="+- 0 0 f101"/>
                              <a:gd name="f103" fmla="+- 0 0 f102"/>
                              <a:gd name="f104" fmla="val f103"/>
                              <a:gd name="f105" fmla="+- 0 0 f104"/>
                              <a:gd name="f106" fmla="*/ f15 f105 1"/>
                              <a:gd name="f107" fmla="*/ f106 3163 1"/>
                              <a:gd name="f108" fmla="*/ f107 1 7636"/>
                              <a:gd name="f109" fmla="+- f7 f108 0"/>
                              <a:gd name="f110" fmla="+- f43 0 f108"/>
                              <a:gd name="f111" fmla="+- f44 0 f108"/>
                              <a:gd name="f112" fmla="*/ f109 f29 1"/>
                              <a:gd name="f113" fmla="*/ f110 f29 1"/>
                              <a:gd name="f114" fmla="*/ f111 f29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</a:cxnLst>
                            <a:rect l="f112" t="f112" r="f113" b="f114"/>
                            <a:pathLst>
                              <a:path>
                                <a:moveTo>
                                  <a:pt x="f49" y="f50"/>
                                </a:moveTo>
                                <a:arcTo wR="f51" hR="f52" stAng="f56" swAng="f48"/>
                                <a:lnTo>
                                  <a:pt x="f50" y="f64"/>
                                </a:lnTo>
                                <a:arcTo wR="f52" hR="f90" stAng="f95" swAng="f70"/>
                                <a:lnTo>
                                  <a:pt x="f65" y="f57"/>
                                </a:lnTo>
                                <a:arcTo wR="f91" hR="f92" stAng="f96" swAng="f87"/>
                                <a:lnTo>
                                  <a:pt x="f58" y="f49"/>
                                </a:lnTo>
                                <a:arcTo wR="f93" hR="f51" stAng="f88" swAng="f89"/>
                                <a:close/>
                              </a:path>
                            </a:pathLst>
                          </a:custGeom>
                          <a:blipFill>
                            <a:blip r:embed="rId10">
                              <a:alphaModFix/>
                            </a:blip>
                            <a:stretch>
                              <a:fillRect/>
                            </a:stretch>
                          </a:blipFill>
                          <a:ln w="19046" cap="flat">
                            <a:solidFill>
                              <a:srgbClr val="FFFFFF"/>
                            </a:solidFill>
                            <a:prstDash val="solid"/>
                            <a:miter/>
                          </a:ln>
                        </wps:spPr>
                        <wps:bodyPr lIns="0" tIns="0" rIns="0" bIns="0"/>
                      </wps:wsp>
                      <wps:wsp>
                        <wps:cNvPr id="32306792" name="Freeform: Shape 1652849662"/>
                        <wps:cNvSpPr/>
                        <wps:spPr>
                          <a:xfrm>
                            <a:off x="5242520" y="760515"/>
                            <a:ext cx="824907" cy="492989"/>
                          </a:xfrm>
                          <a:custGeom>
                            <a:avLst/>
                            <a:gdLst>
                              <a:gd name="f0" fmla="val 10800000"/>
                              <a:gd name="f1" fmla="val 5400000"/>
                              <a:gd name="f2" fmla="val 180"/>
                              <a:gd name="f3" fmla="val w"/>
                              <a:gd name="f4" fmla="val h"/>
                              <a:gd name="f5" fmla="val 0"/>
                              <a:gd name="f6" fmla="val 766295"/>
                              <a:gd name="f7" fmla="val 489967"/>
                              <a:gd name="f8" fmla="val 48997"/>
                              <a:gd name="f9" fmla="val 21937"/>
                              <a:gd name="f10" fmla="val 717298"/>
                              <a:gd name="f11" fmla="val 744358"/>
                              <a:gd name="f12" fmla="val 440970"/>
                              <a:gd name="f13" fmla="val 468030"/>
                              <a:gd name="f14" fmla="+- 0 0 -90"/>
                              <a:gd name="f15" fmla="*/ f3 1 766295"/>
                              <a:gd name="f16" fmla="*/ f4 1 489967"/>
                              <a:gd name="f17" fmla="+- f7 0 f5"/>
                              <a:gd name="f18" fmla="+- f6 0 f5"/>
                              <a:gd name="f19" fmla="*/ f14 f0 1"/>
                              <a:gd name="f20" fmla="*/ f18 1 766295"/>
                              <a:gd name="f21" fmla="*/ f17 1 489967"/>
                              <a:gd name="f22" fmla="*/ 0 f18 1"/>
                              <a:gd name="f23" fmla="*/ 48997 f17 1"/>
                              <a:gd name="f24" fmla="*/ 48997 f18 1"/>
                              <a:gd name="f25" fmla="*/ 0 f17 1"/>
                              <a:gd name="f26" fmla="*/ 717298 f18 1"/>
                              <a:gd name="f27" fmla="*/ 766295 f18 1"/>
                              <a:gd name="f28" fmla="*/ 440970 f17 1"/>
                              <a:gd name="f29" fmla="*/ 489967 f17 1"/>
                              <a:gd name="f30" fmla="*/ f19 1 f2"/>
                              <a:gd name="f31" fmla="*/ f22 1 766295"/>
                              <a:gd name="f32" fmla="*/ f23 1 489967"/>
                              <a:gd name="f33" fmla="*/ f24 1 766295"/>
                              <a:gd name="f34" fmla="*/ f25 1 489967"/>
                              <a:gd name="f35" fmla="*/ f26 1 766295"/>
                              <a:gd name="f36" fmla="*/ f27 1 766295"/>
                              <a:gd name="f37" fmla="*/ f28 1 489967"/>
                              <a:gd name="f38" fmla="*/ f29 1 489967"/>
                              <a:gd name="f39" fmla="*/ f5 1 f20"/>
                              <a:gd name="f40" fmla="*/ f6 1 f20"/>
                              <a:gd name="f41" fmla="*/ f5 1 f21"/>
                              <a:gd name="f42" fmla="*/ f7 1 f21"/>
                              <a:gd name="f43" fmla="+- f30 0 f1"/>
                              <a:gd name="f44" fmla="*/ f31 1 f20"/>
                              <a:gd name="f45" fmla="*/ f32 1 f21"/>
                              <a:gd name="f46" fmla="*/ f33 1 f20"/>
                              <a:gd name="f47" fmla="*/ f34 1 f21"/>
                              <a:gd name="f48" fmla="*/ f35 1 f20"/>
                              <a:gd name="f49" fmla="*/ f36 1 f20"/>
                              <a:gd name="f50" fmla="*/ f37 1 f21"/>
                              <a:gd name="f51" fmla="*/ f38 1 f21"/>
                              <a:gd name="f52" fmla="*/ f39 f15 1"/>
                              <a:gd name="f53" fmla="*/ f40 f15 1"/>
                              <a:gd name="f54" fmla="*/ f42 f16 1"/>
                              <a:gd name="f55" fmla="*/ f41 f16 1"/>
                              <a:gd name="f56" fmla="*/ f44 f15 1"/>
                              <a:gd name="f57" fmla="*/ f45 f16 1"/>
                              <a:gd name="f58" fmla="*/ f46 f15 1"/>
                              <a:gd name="f59" fmla="*/ f47 f16 1"/>
                              <a:gd name="f60" fmla="*/ f48 f15 1"/>
                              <a:gd name="f61" fmla="*/ f49 f15 1"/>
                              <a:gd name="f62" fmla="*/ f50 f16 1"/>
                              <a:gd name="f63" fmla="*/ f51 f16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  <a:cxn ang="f43">
                                <a:pos x="f56" y="f57"/>
                              </a:cxn>
                              <a:cxn ang="f43">
                                <a:pos x="f58" y="f59"/>
                              </a:cxn>
                              <a:cxn ang="f43">
                                <a:pos x="f60" y="f59"/>
                              </a:cxn>
                              <a:cxn ang="f43">
                                <a:pos x="f61" y="f57"/>
                              </a:cxn>
                              <a:cxn ang="f43">
                                <a:pos x="f61" y="f62"/>
                              </a:cxn>
                              <a:cxn ang="f43">
                                <a:pos x="f60" y="f63"/>
                              </a:cxn>
                              <a:cxn ang="f43">
                                <a:pos x="f58" y="f63"/>
                              </a:cxn>
                              <a:cxn ang="f43">
                                <a:pos x="f56" y="f62"/>
                              </a:cxn>
                              <a:cxn ang="f43">
                                <a:pos x="f56" y="f57"/>
                              </a:cxn>
                            </a:cxnLst>
                            <a:rect l="f52" t="f55" r="f53" b="f54"/>
                            <a:pathLst>
                              <a:path w="766295" h="489967">
                                <a:moveTo>
                                  <a:pt x="f5" y="f8"/>
                                </a:moveTo>
                                <a:cubicBezTo>
                                  <a:pt x="f5" y="f9"/>
                                  <a:pt x="f9" y="f5"/>
                                  <a:pt x="f8" y="f5"/>
                                </a:cubicBezTo>
                                <a:lnTo>
                                  <a:pt x="f10" y="f5"/>
                                </a:lnTo>
                                <a:cubicBezTo>
                                  <a:pt x="f11" y="f5"/>
                                  <a:pt x="f6" y="f9"/>
                                  <a:pt x="f6" y="f8"/>
                                </a:cubicBezTo>
                                <a:lnTo>
                                  <a:pt x="f6" y="f12"/>
                                </a:lnTo>
                                <a:cubicBezTo>
                                  <a:pt x="f6" y="f13"/>
                                  <a:pt x="f11" y="f7"/>
                                  <a:pt x="f10" y="f7"/>
                                </a:cubicBezTo>
                                <a:lnTo>
                                  <a:pt x="f8" y="f7"/>
                                </a:lnTo>
                                <a:cubicBezTo>
                                  <a:pt x="f9" y="f7"/>
                                  <a:pt x="f5" y="f13"/>
                                  <a:pt x="f5" y="f12"/>
                                </a:cubicBezTo>
                                <a:lnTo>
                                  <a:pt x="f5" y="f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1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0A856D30" w14:textId="77777777" w:rsidR="00FD4F4D" w:rsidRDefault="00151ED4">
                              <w:pPr>
                                <w:spacing w:after="60" w:line="216" w:lineRule="auto"/>
                                <w:jc w:val="center"/>
                              </w:pPr>
                              <w:r>
                                <w:rPr>
                                  <w:rFonts w:cs="Calibri"/>
                                  <w:b/>
                                  <w:bCs/>
                                  <w:color w:val="000000"/>
                                  <w:sz w:val="11"/>
                                  <w:szCs w:val="11"/>
                                </w:rPr>
                                <w:t xml:space="preserve">DATA </w:t>
                              </w:r>
                              <w:r>
                                <w:rPr>
                                  <w:rFonts w:cs="Calibri"/>
                                  <w:b/>
                                  <w:bCs/>
                                  <w:color w:val="000000"/>
                                  <w:sz w:val="11"/>
                                  <w:szCs w:val="11"/>
                                </w:rPr>
                                <w:t>CLEANING</w:t>
                              </w:r>
                            </w:p>
                            <w:p w14:paraId="0A856D31" w14:textId="77777777" w:rsidR="00FD4F4D" w:rsidRDefault="00151ED4">
                              <w:pPr>
                                <w:spacing w:after="60" w:line="216" w:lineRule="auto"/>
                                <w:jc w:val="center"/>
                              </w:pPr>
                              <w:r>
                                <w:rPr>
                                  <w:rFonts w:cs="Calibri"/>
                                  <w:b/>
                                  <w:bCs/>
                                  <w:color w:val="000000"/>
                                  <w:sz w:val="11"/>
                                  <w:szCs w:val="11"/>
                                </w:rPr>
                                <w:t xml:space="preserve">Handling with missing values, removing duplicates   </w:t>
                              </w:r>
                            </w:p>
                          </w:txbxContent>
                        </wps:txbx>
                        <wps:bodyPr vert="horz" wrap="square" lIns="37206" tIns="37206" rIns="37206" bIns="37206" anchor="ctr" anchorCtr="1" compatLnSpc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856D17" id="Diagram 1" o:spid="_x0000_s1027" style="width:477.75pt;height:122.65pt;mso-position-horizontal-relative:char;mso-position-vertical-relative:line" coordsize="60674,155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">
                <v:shape id="Freeform: Shape 309120506" o:spid="_x0000_s1028" style="position:absolute;left:1076;top:584;width:5393;height:6485;flip:x;visibility:visible;mso-wrap-style:square;v-text-anchor:top" coordsize="539340,648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" path="m53934,at,,107868,107868,53934,,,53934l,594521at,540587,107868,648455,,594521,53934,648455l485406,648455at431472,540587,539340,648455,485406,648455,539340,594521l539340,53934at431472,,539340,107868,539340,53934,485406,l53934,xe" strokecolor="white" strokeweight=".52906mm">
                  <v:fill r:id="rId11" o:title="" recolor="t" rotate="t" type="frame"/>
                  <v:stroke joinstyle="miter"/>
                  <v:path arrowok="t" o:connecttype="custom" o:connectlocs="269670,0;539340,324228;269670,648455;0,324228" o:connectangles="270,0,90,180" textboxrect="15797,15797,523543,632658"/>
                </v:shape>
                <v:shape id="Freeform: Shape 756412502" o:spid="_x0000_s1029" style="position:absolute;top:7605;width:9714;height:5145;visibility:visible;mso-wrap-style:square;v-text-anchor:top" coordsize="902437,51131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" adj="-11796480,,5400" path="m,51132c,22893,22893,,51132,l851305,v28239,,51132,22893,51132,51132l902437,460184v,28239,-22893,51132,-51132,51132l51132,511316c22893,511316,,488423,,460184l,51132xe" strokeweight=".35281mm">
                  <v:stroke joinstyle="miter"/>
                  <v:formulas/>
                  <v:path arrowok="t" o:connecttype="custom" o:connectlocs="485734,0;971467,257239;485734,514478;0,257239;0,51448;55043,0;916424,0;971467,51448;971467,463030;916424,514478;55043,514478;0,463030;0,51448" o:connectangles="270,0,90,180,0,0,0,0,0,0,0,0,0" textboxrect="0,0,902437,511316"/>
                  <v:textbox inset="1.051mm,1.051mm,1.051mm,1.051mm">
                    <w:txbxContent>
                      <w:p w14:paraId="0A856D1E" w14:textId="77777777" w:rsidR="00FD4F4D" w:rsidRDefault="00151ED4">
                        <w:pPr>
                          <w:spacing w:after="60" w:line="216" w:lineRule="auto"/>
                        </w:pPr>
                        <w:r>
                          <w:rPr>
                            <w:rFonts w:cs="Calibri"/>
                            <w:b/>
                            <w:bCs/>
                            <w:color w:val="000000"/>
                            <w:sz w:val="11"/>
                            <w:szCs w:val="11"/>
                          </w:rPr>
                          <w:t xml:space="preserve">DATA UNDERSTANDING </w:t>
                        </w:r>
                      </w:p>
                      <w:p w14:paraId="0A856D1F" w14:textId="77777777" w:rsidR="00FD4F4D" w:rsidRDefault="00151ED4">
                        <w:pPr>
                          <w:spacing w:after="20" w:line="216" w:lineRule="auto"/>
                          <w:ind w:left="90"/>
                        </w:pPr>
                        <w:r>
                          <w:rPr>
                            <w:rFonts w:cs="Calibri"/>
                            <w:b/>
                            <w:bCs/>
                            <w:color w:val="000000"/>
                            <w:sz w:val="11"/>
                            <w:szCs w:val="11"/>
                          </w:rPr>
                          <w:t xml:space="preserve">Understand the objectives, business constraints and success criteria </w:t>
                        </w:r>
                      </w:p>
                    </w:txbxContent>
                  </v:textbox>
                </v:shape>
                <v:shape id="Freeform: Shape 1807939281" o:spid="_x0000_s1030" style="position:absolute;left:6974;top:4814;width:2798;height:1524;visibility:visible;mso-wrap-style:square;v-text-anchor:middle-center" coordsize="259909,151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" adj="-11796480,,5400" path="m,30305r184147,l184147,r75762,75763l184147,151525r,-30305l,121220,,30305xe" strokeweight=".35281mm">
                  <v:stroke joinstyle="miter"/>
                  <v:formulas/>
                  <v:path arrowok="t" o:connecttype="custom" o:connectlocs="139894,0;279788,76229;139894,152457;0,76229;0,30491;198231,30491;198231,0;279788,76229;198231,152457;198231,121966;0,121966;0,30491" o:connectangles="270,0,90,180,0,0,0,0,0,0,0,0" textboxrect="0,0,259909,151525"/>
                  <v:textbox inset="0,.84175mm,1.2626mm,.84175mm">
                    <w:txbxContent>
                      <w:p w14:paraId="0A856D21" w14:textId="77777777" w:rsidR="00FD4F4D" w:rsidRDefault="00FD4F4D">
                        <w:pPr>
                          <w:spacing w:after="60" w:line="216" w:lineRule="auto"/>
                          <w:jc w:val="center"/>
                          <w:rPr>
                            <w:color w:val="000000"/>
                            <w:kern w:val="0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  <v:shape id="Freeform: Shape 521328592" o:spid="_x0000_s1031" style="position:absolute;left:10317;width:17305;height:15573;visibility:visible;mso-wrap-style:square;v-text-anchor:top" coordsize="1730502,1557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" path="m155734,at,,311468,311468,155734,,,155734l,1401608at,1245874,311468,1557342,,1401608,155734,1557342l1574768,1557342at1419034,1245874,1730502,1557342,1574768,1557342,1730502,1401608l1730502,155734at1419034,,1730502,311468,1730502,155734,1574768,l155734,xe" strokecolor="white" strokeweight=".52906mm">
                  <v:fill r:id="rId12" o:title="" recolor="t" rotate="t" type="frame"/>
                  <v:stroke joinstyle="miter"/>
                  <v:path arrowok="t" o:connecttype="custom" o:connectlocs="865251,0;1730502,778671;865251,1557342;0,778671" o:connectangles="270,0,90,180" textboxrect="45614,45614,1684888,1511728"/>
                </v:shape>
                <v:shape id="Freeform: Shape 1639740007" o:spid="_x0000_s1032" style="position:absolute;left:38349;top:2521;width:4799;height:1994;visibility:visible;mso-wrap-style:square;v-text-anchor:middle-center" coordsize="1331475,19816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" adj="-11796480,,5400" path="m,19817c,8872,8872,,19817,l1311658,v10945,,19817,8872,19817,19817l1331475,178351v,10945,-8872,19817,-19817,19817l19817,198168c8872,198168,,189296,,178351l,19817xe" strokecolor="white" strokeweight=".35281mm">
                  <v:stroke joinstyle="miter"/>
                  <v:formulas/>
                  <v:path arrowok="t" o:connecttype="custom" o:connectlocs="239952,0;479904,99697;239952,199394;0,99697;0,19940;7143,0;472761,0;479904,19940;479904,179454;472761,199394;7143,199394;0,179454;0,19940" o:connectangles="270,0,90,180,0,0,0,0,0,0,0,0,0" textboxrect="0,0,1331475,198168"/>
                  <v:textbox inset=".79628mm,.79628mm,.79628mm,.79628mm">
                    <w:txbxContent>
                      <w:p w14:paraId="0A856D23" w14:textId="77777777" w:rsidR="00FD4F4D" w:rsidRDefault="00151ED4">
                        <w:pPr>
                          <w:spacing w:after="60" w:line="216" w:lineRule="auto"/>
                        </w:pPr>
                        <w:r>
                          <w:rPr>
                            <w:rFonts w:cs="Calibri"/>
                            <w:b/>
                            <w:bCs/>
                            <w:color w:val="000000"/>
                            <w:sz w:val="14"/>
                            <w:szCs w:val="14"/>
                          </w:rPr>
                          <w:t xml:space="preserve">Raw data </w:t>
                        </w:r>
                      </w:p>
                    </w:txbxContent>
                  </v:textbox>
                </v:shape>
                <v:shape id="Freeform: Shape 948314489" o:spid="_x0000_s1033" style="position:absolute;left:27146;top:5109;width:2891;height:1707;visibility:visible;mso-wrap-style:square;v-text-anchor:middle-center" coordsize="153819,1696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" adj="-11796480,,5400" path="m,33927r76910,l76910,r76909,84818l76910,169635r,-33927l,135708,,33927xe" strokeweight=".35281mm">
                  <v:stroke joinstyle="miter"/>
                  <v:formulas/>
                  <v:path arrowok="t" o:connecttype="custom" o:connectlocs="144557,0;289114,85346;144557,170691;0,85346;0,34138;144558,34138;144558,0;289114,85346;144558,170691;144558,136553;0,136553;0,34138" o:connectangles="270,0,90,180,0,0,0,0,0,0,0,0" textboxrect="0,0,153819,169635"/>
                  <v:textbox inset="0,.94233mm,1.2819mm,.94233mm">
                    <w:txbxContent>
                      <w:p w14:paraId="0A856D25" w14:textId="77777777" w:rsidR="00FD4F4D" w:rsidRDefault="00FD4F4D">
                        <w:pPr>
                          <w:spacing w:after="60" w:line="216" w:lineRule="auto"/>
                          <w:jc w:val="center"/>
                          <w:rPr>
                            <w:color w:val="000000"/>
                            <w:kern w:val="0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  <v:shape id="Freeform: Shape 1990481339" o:spid="_x0000_s1034" style="position:absolute;left:30204;top:1677;width:7181;height:6690;visibility:visible;mso-wrap-style:square;v-text-anchor:top" coordsize="718142,669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" path="m66905,at,,133810,133810,66905,,,66905l,602143at,535238,133810,669048,,602143,66905,669048l651237,669048at584332,535238,718142,669048,651237,669048,718142,602143l718142,66905at584332,,718142,133810,718142,66905,651237,l66905,xe" strokecolor="white" strokeweight=".52906mm">
                  <v:fill r:id="rId13" o:title="" recolor="t" rotate="t" type="frame"/>
                  <v:stroke joinstyle="miter"/>
                  <v:path arrowok="t" o:connecttype="custom" o:connectlocs="359071,0;718142,334524;359071,669048;0,334524" o:connectangles="270,0,90,180" textboxrect="19596,19596,698546,649452"/>
                </v:shape>
                <v:shape id="Freeform: Shape 987029573" o:spid="_x0000_s1035" style="position:absolute;left:29002;top:7945;width:10622;height:4554;visibility:visible;mso-wrap-style:square;v-text-anchor:top" coordsize="868264,45267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" adj="-11796480,,5400" path="m,45268c,20267,20267,,45268,l822996,v25001,,45268,20267,45268,45268l868264,407408v,25001,-20267,45268,-45268,45268l45268,452676c20267,452676,,432409,,407408l,45268xe" strokeweight=".35281mm">
                  <v:stroke joinstyle="miter"/>
                  <v:formulas/>
                  <v:path arrowok="t" o:connecttype="custom" o:connectlocs="531079,0;1062157,227736;531079,455471;0,227736;0,45548;55377,0;1006780,0;1062157,45548;1062157,409923;1006780,455471;55377,455471;0,409923;0,45548" o:connectangles="270,0,90,180,0,0,0,0,0,0,0,0,0" textboxrect="0,0,868264,452676"/>
                  <v:textbox inset="1.0033mm,1.0033mm,1.0033mm,1.0033mm">
                    <w:txbxContent>
                      <w:p w14:paraId="0A856D27" w14:textId="77777777" w:rsidR="00FD4F4D" w:rsidRDefault="00151ED4">
                        <w:pPr>
                          <w:spacing w:after="60" w:line="216" w:lineRule="auto"/>
                        </w:pPr>
                        <w:r>
                          <w:rPr>
                            <w:rFonts w:cs="Calibri"/>
                            <w:b/>
                            <w:bCs/>
                            <w:color w:val="000000"/>
                            <w:sz w:val="11"/>
                            <w:szCs w:val="11"/>
                          </w:rPr>
                          <w:t xml:space="preserve">LOAD DATA INTO DATABASES LIKE SQL </w:t>
                        </w:r>
                      </w:p>
                      <w:p w14:paraId="0A856D28" w14:textId="77777777" w:rsidR="00FD4F4D" w:rsidRDefault="00151ED4">
                        <w:pPr>
                          <w:spacing w:after="20" w:line="216" w:lineRule="auto"/>
                          <w:ind w:left="90"/>
                        </w:pPr>
                        <w:r>
                          <w:rPr>
                            <w:rFonts w:cs="Calibri"/>
                            <w:b/>
                            <w:bCs/>
                            <w:color w:val="000000"/>
                            <w:sz w:val="11"/>
                            <w:szCs w:val="11"/>
                          </w:rPr>
                          <w:t xml:space="preserve">MySQL </w:t>
                        </w:r>
                      </w:p>
                    </w:txbxContent>
                  </v:textbox>
                </v:shape>
                <v:shape id="Freeform: Shape 685507909" o:spid="_x0000_s1036" style="position:absolute;left:38613;top:5326;width:4305;height:1605;visibility:visible;mso-wrap-style:square;v-text-anchor:middle-center" coordsize="149175,18904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" adj="-11796480,,5400" path="m,37809r74588,l74588,r74587,94523l74588,189046r,-37809l,151237,,37809xe" strokeweight=".35281mm">
                  <v:stroke joinstyle="miter"/>
                  <v:formulas/>
                  <v:path arrowok="t" o:connecttype="custom" o:connectlocs="215241,0;430481,80248;215241,160495;0,80248;0,32099;215242,32099;215242,0;430481,80248;215242,160495;215242,128396;0,128396;0,32099" o:connectangles="270,0,90,180,0,0,0,0,0,0,0,0" textboxrect="0,0,149175,189046"/>
                  <v:textbox inset="0,1.0503mm,1.2431mm,1.0503mm">
                    <w:txbxContent>
                      <w:p w14:paraId="0A856D2A" w14:textId="77777777" w:rsidR="00FD4F4D" w:rsidRDefault="00FD4F4D">
                        <w:pPr>
                          <w:spacing w:after="60" w:line="216" w:lineRule="auto"/>
                          <w:jc w:val="center"/>
                          <w:rPr>
                            <w:color w:val="000000"/>
                            <w:kern w:val="0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  <v:shape id="Freeform: Shape 433987652" o:spid="_x0000_s1037" style="position:absolute;left:43476;top:1677;width:6433;height:5727;visibility:visible;mso-wrap-style:square;v-text-anchor:top" coordsize="643362,572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" path="m57272,at,,114544,114544,57272,,,57272l,515444at,458172,114544,572716,,515444,57272,572716l586090,572716at528818,458172,643362,572716,586090,572716,643362,515444l643362,57272at528818,,643362,114544,643362,57272,586090,l57272,xe" strokecolor="white" strokeweight=".52906mm">
                  <v:fill r:id="rId14" o:title="" recolor="t" rotate="t" type="frame"/>
                  <v:stroke joinstyle="miter"/>
                  <v:path arrowok="t" o:connecttype="custom" o:connectlocs="321681,0;643362,286358;321681,572716;0,286358" o:connectangles="270,0,90,180" textboxrect="16775,16775,626587,555941"/>
                </v:shape>
                <v:shape id="Freeform: Shape 445197045" o:spid="_x0000_s1038" style="position:absolute;left:43480;top:7774;width:7668;height:4555;visibility:visible;mso-wrap-style:square;v-text-anchor:middle-center" coordsize="712358,45267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" adj="-11796480,,5400" path="m,45268c,20267,20267,,45268,l667090,v25001,,45268,20267,45268,45268l712358,407408v,25001,-20267,45268,-45268,45268l45268,452676c20267,452676,,432409,,407408l,45268xe" strokeweight=".35281mm">
                  <v:stroke joinstyle="miter"/>
                  <v:formulas/>
                  <v:path arrowok="t" o:connecttype="custom" o:connectlocs="383422,0;766843,227736;383422,455471;0,227736;0,45548;48730,0;718113,0;766843,45548;766843,409923;718113,455471;48730,455471;0,409923;0,45548" o:connectangles="270,0,90,180,0,0,0,0,0,0,0,0,0" textboxrect="0,0,712358,452676"/>
                  <v:textbox inset="1.0033mm,1.0033mm,1.0033mm,1.0033mm">
                    <w:txbxContent>
                      <w:p w14:paraId="0A856D2C" w14:textId="77777777" w:rsidR="00FD4F4D" w:rsidRDefault="00151ED4">
                        <w:pPr>
                          <w:spacing w:after="60" w:line="216" w:lineRule="auto"/>
                          <w:jc w:val="center"/>
                        </w:pPr>
                        <w:r>
                          <w:rPr>
                            <w:rFonts w:cs="Calibri"/>
                            <w:b/>
                            <w:bCs/>
                            <w:color w:val="000000"/>
                            <w:sz w:val="11"/>
                            <w:szCs w:val="11"/>
                          </w:rPr>
                          <w:t xml:space="preserve">PUSH THE DATA TO PYTHON(JUYPTER) </w:t>
                        </w:r>
                      </w:p>
                    </w:txbxContent>
                  </v:textbox>
                </v:shape>
                <v:shape id="Freeform: Shape 1848282043" o:spid="_x0000_s1039" style="position:absolute;left:50528;top:3919;width:2044;height:1098;rotation:-59911fd;visibility:visible;mso-wrap-style:square;v-text-anchor:middle-center" coordsize="189844,10913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" adj="-11796480,,5400" path="m,21828r135275,l135275,r54569,54570l135275,109139r,-21828l,87311,,21828xe" strokeweight=".35281mm">
                  <v:stroke joinstyle="miter"/>
                  <v:formulas/>
                  <v:path arrowok="t" o:connecttype="custom" o:connectlocs="102184,0;204368,54910;102184,109819;0,54910;0,21964;145624,21964;145624,0;204368,54910;145624,109819;145624,87855;0,87855;0,21964" o:connectangles="270,0,90,180,0,0,0,0,0,0,0,0" textboxrect="0,0,189844,109139"/>
                  <v:textbox inset="0,.60628mm,.90956mm,.60628mm">
                    <w:txbxContent>
                      <w:p w14:paraId="0A856D2E" w14:textId="77777777" w:rsidR="00FD4F4D" w:rsidRDefault="00FD4F4D">
                        <w:pPr>
                          <w:spacing w:after="60" w:line="216" w:lineRule="auto"/>
                          <w:jc w:val="center"/>
                          <w:rPr>
                            <w:color w:val="000000"/>
                            <w:kern w:val="0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  <v:shape id="Freeform: Shape 132064069" o:spid="_x0000_s1040" style="position:absolute;left:53034;top:2118;width:6833;height:4554;visibility:visible;mso-wrap-style:square;v-text-anchor:top" coordsize="683376,4554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" path="m45547,at,,91094,91094,45547,,,45547l,409924at,364377,91094,455471,,409924,45547,455471l637829,455471at592282,364377,683376,455471,637829,455471,683376,409924l683376,45547at592282,,683376,91094,683376,45547,637829,l45547,xe" strokecolor="white" strokeweight=".52906mm">
                  <v:fill r:id="rId15" o:title="" recolor="t" rotate="t" type="frame"/>
                  <v:stroke joinstyle="miter"/>
                  <v:path arrowok="t" o:connecttype="custom" o:connectlocs="341688,0;683376,227736;341688,455471;0,227736" o:connectangles="270,0,90,180" textboxrect="13341,13341,670035,442130"/>
                </v:shape>
                <v:shape id="Freeform: Shape 1652849662" o:spid="_x0000_s1041" style="position:absolute;left:52425;top:7605;width:8249;height:4930;visibility:visible;mso-wrap-style:square;v-text-anchor:middle-center" coordsize="766295,48996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" adj="-11796480,,5400" path="m,48997c,21937,21937,,48997,l717298,v27060,,48997,21937,48997,48997l766295,440970v,27060,-21937,48997,-48997,48997l48997,489967c21937,489967,,468030,,440970l,48997xe" strokeweight=".35281mm">
                  <v:stroke joinstyle="miter"/>
                  <v:formulas/>
                  <v:path arrowok="t" o:connecttype="custom" o:connectlocs="412454,0;824907,246495;412454,492989;0,246495;0,49299;52745,0;772162,0;824907,49299;824907,443690;772162,492989;52745,492989;0,443690;0,49299" o:connectangles="270,0,90,180,0,0,0,0,0,0,0,0,0" textboxrect="0,0,766295,489967"/>
                  <v:textbox inset="1.0335mm,1.0335mm,1.0335mm,1.0335mm">
                    <w:txbxContent>
                      <w:p w14:paraId="0A856D30" w14:textId="77777777" w:rsidR="00FD4F4D" w:rsidRDefault="00151ED4">
                        <w:pPr>
                          <w:spacing w:after="60" w:line="216" w:lineRule="auto"/>
                          <w:jc w:val="center"/>
                        </w:pPr>
                        <w:r>
                          <w:rPr>
                            <w:rFonts w:cs="Calibri"/>
                            <w:b/>
                            <w:bCs/>
                            <w:color w:val="000000"/>
                            <w:sz w:val="11"/>
                            <w:szCs w:val="11"/>
                          </w:rPr>
                          <w:t xml:space="preserve">DATA </w:t>
                        </w:r>
                        <w:r>
                          <w:rPr>
                            <w:rFonts w:cs="Calibri"/>
                            <w:b/>
                            <w:bCs/>
                            <w:color w:val="000000"/>
                            <w:sz w:val="11"/>
                            <w:szCs w:val="11"/>
                          </w:rPr>
                          <w:t>CLEANING</w:t>
                        </w:r>
                      </w:p>
                      <w:p w14:paraId="0A856D31" w14:textId="77777777" w:rsidR="00FD4F4D" w:rsidRDefault="00151ED4">
                        <w:pPr>
                          <w:spacing w:after="60" w:line="216" w:lineRule="auto"/>
                          <w:jc w:val="center"/>
                        </w:pPr>
                        <w:r>
                          <w:rPr>
                            <w:rFonts w:cs="Calibri"/>
                            <w:b/>
                            <w:bCs/>
                            <w:color w:val="000000"/>
                            <w:sz w:val="11"/>
                            <w:szCs w:val="11"/>
                          </w:rPr>
                          <w:t xml:space="preserve">Handling with missing values, removing duplicates   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b/>
          <w:bCs/>
          <w:noProof/>
        </w:rPr>
        <mc:AlternateContent>
          <mc:Choice Requires="wpg">
            <w:drawing>
              <wp:inline distT="0" distB="0" distL="0" distR="0" wp14:anchorId="0A856D19" wp14:editId="0A856D1A">
                <wp:extent cx="6138860" cy="1379006"/>
                <wp:effectExtent l="0" t="0" r="14290" b="11644"/>
                <wp:docPr id="921731513" name="Diagram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8860" cy="1379006"/>
                          <a:chOff x="0" y="0"/>
                          <a:chExt cx="6138860" cy="1379006"/>
                        </a:xfrm>
                      </wpg:grpSpPr>
                      <wps:wsp>
                        <wps:cNvPr id="1659845082" name="Freeform: Shape 1769508151"/>
                        <wps:cNvSpPr/>
                        <wps:spPr>
                          <a:xfrm>
                            <a:off x="5077836" y="0"/>
                            <a:ext cx="1061024" cy="959397"/>
                          </a:xfrm>
                          <a:custGeom>
                            <a:avLst>
                              <a:gd name="f10" fmla="val 2160"/>
                            </a:avLst>
                            <a:gdLst>
                              <a:gd name="f1" fmla="val 10800000"/>
                              <a:gd name="f2" fmla="val 5400000"/>
                              <a:gd name="f3" fmla="val 16200000"/>
                              <a:gd name="f4" fmla="val w"/>
                              <a:gd name="f5" fmla="val h"/>
                              <a:gd name="f6" fmla="val ss"/>
                              <a:gd name="f7" fmla="val 0"/>
                              <a:gd name="f8" fmla="*/ 5419351 1 1725033"/>
                              <a:gd name="f9" fmla="val 45"/>
                              <a:gd name="f10" fmla="val 2160"/>
                              <a:gd name="f11" fmla="abs f4"/>
                              <a:gd name="f12" fmla="abs f5"/>
                              <a:gd name="f13" fmla="abs f6"/>
                              <a:gd name="f14" fmla="*/ f8 1 180"/>
                              <a:gd name="f15" fmla="val f10"/>
                              <a:gd name="f16" fmla="+- 0 0 f2"/>
                              <a:gd name="f17" fmla="?: f11 f4 1"/>
                              <a:gd name="f18" fmla="?: f12 f5 1"/>
                              <a:gd name="f19" fmla="?: f13 f6 1"/>
                              <a:gd name="f20" fmla="*/ f9 f14 1"/>
                              <a:gd name="f21" fmla="+- f7 f15 0"/>
                              <a:gd name="f22" fmla="*/ f17 1 21600"/>
                              <a:gd name="f23" fmla="*/ f18 1 21600"/>
                              <a:gd name="f24" fmla="*/ 21600 f17 1"/>
                              <a:gd name="f25" fmla="*/ 21600 f18 1"/>
                              <a:gd name="f26" fmla="+- 0 0 f20"/>
                              <a:gd name="f27" fmla="+- f7 0 f21"/>
                              <a:gd name="f28" fmla="+- f21 0 f7"/>
                              <a:gd name="f29" fmla="min f23 f22"/>
                              <a:gd name="f30" fmla="*/ f24 1 f19"/>
                              <a:gd name="f31" fmla="*/ f25 1 f19"/>
                              <a:gd name="f32" fmla="*/ f26 f1 1"/>
                              <a:gd name="f33" fmla="abs f27"/>
                              <a:gd name="f34" fmla="abs f28"/>
                              <a:gd name="f35" fmla="?: f27 f16 f2"/>
                              <a:gd name="f36" fmla="?: f27 f2 f16"/>
                              <a:gd name="f37" fmla="?: f27 f3 f2"/>
                              <a:gd name="f38" fmla="?: f27 f2 f3"/>
                              <a:gd name="f39" fmla="?: f28 f16 f2"/>
                              <a:gd name="f40" fmla="?: f28 f2 f16"/>
                              <a:gd name="f41" fmla="?: f27 0 f1"/>
                              <a:gd name="f42" fmla="?: f27 f1 0"/>
                              <a:gd name="f43" fmla="val f30"/>
                              <a:gd name="f44" fmla="val f31"/>
                              <a:gd name="f45" fmla="*/ f32 1 f8"/>
                              <a:gd name="f46" fmla="?: f27 f38 f37"/>
                              <a:gd name="f47" fmla="?: f27 f37 f38"/>
                              <a:gd name="f48" fmla="?: f28 f36 f35"/>
                              <a:gd name="f49" fmla="*/ f21 f29 1"/>
                              <a:gd name="f50" fmla="*/ f7 f29 1"/>
                              <a:gd name="f51" fmla="*/ f33 f29 1"/>
                              <a:gd name="f52" fmla="*/ f34 f29 1"/>
                              <a:gd name="f53" fmla="+- f44 0 f15"/>
                              <a:gd name="f54" fmla="+- f43 0 f15"/>
                              <a:gd name="f55" fmla="+- f45 0 f2"/>
                              <a:gd name="f56" fmla="?: f28 f47 f46"/>
                              <a:gd name="f57" fmla="*/ f44 f29 1"/>
                              <a:gd name="f58" fmla="*/ f43 f29 1"/>
                              <a:gd name="f59" fmla="+- f55 f2 0"/>
                              <a:gd name="f60" fmla="+- f44 0 f53"/>
                              <a:gd name="f61" fmla="+- f43 0 f54"/>
                              <a:gd name="f62" fmla="+- f53 0 f44"/>
                              <a:gd name="f63" fmla="+- f54 0 f43"/>
                              <a:gd name="f64" fmla="*/ f53 f29 1"/>
                              <a:gd name="f65" fmla="*/ f54 f29 1"/>
                              <a:gd name="f66" fmla="*/ f59 f8 1"/>
                              <a:gd name="f67" fmla="abs f60"/>
                              <a:gd name="f68" fmla="?: f60 0 f1"/>
                              <a:gd name="f69" fmla="?: f60 f1 0"/>
                              <a:gd name="f70" fmla="?: f60 f39 f40"/>
                              <a:gd name="f71" fmla="abs f61"/>
                              <a:gd name="f72" fmla="abs f62"/>
                              <a:gd name="f73" fmla="?: f61 f16 f2"/>
                              <a:gd name="f74" fmla="?: f61 f2 f16"/>
                              <a:gd name="f75" fmla="?: f61 f3 f2"/>
                              <a:gd name="f76" fmla="?: f61 f2 f3"/>
                              <a:gd name="f77" fmla="abs f63"/>
                              <a:gd name="f78" fmla="?: f63 f16 f2"/>
                              <a:gd name="f79" fmla="?: f63 f2 f16"/>
                              <a:gd name="f80" fmla="?: f63 f42 f41"/>
                              <a:gd name="f81" fmla="?: f63 f41 f42"/>
                              <a:gd name="f82" fmla="*/ f66 1 f1"/>
                              <a:gd name="f83" fmla="?: f28 f69 f68"/>
                              <a:gd name="f84" fmla="?: f28 f68 f69"/>
                              <a:gd name="f85" fmla="?: f61 f76 f75"/>
                              <a:gd name="f86" fmla="?: f61 f75 f76"/>
                              <a:gd name="f87" fmla="?: f62 f74 f73"/>
                              <a:gd name="f88" fmla="?: f27 f80 f81"/>
                              <a:gd name="f89" fmla="?: f27 f78 f79"/>
                              <a:gd name="f90" fmla="*/ f67 f29 1"/>
                              <a:gd name="f91" fmla="*/ f71 f29 1"/>
                              <a:gd name="f92" fmla="*/ f72 f29 1"/>
                              <a:gd name="f93" fmla="*/ f77 f29 1"/>
                              <a:gd name="f94" fmla="+- 0 0 f82"/>
                              <a:gd name="f95" fmla="?: f60 f83 f84"/>
                              <a:gd name="f96" fmla="?: f62 f86 f85"/>
                              <a:gd name="f97" fmla="+- 0 0 f94"/>
                              <a:gd name="f98" fmla="*/ f97 f1 1"/>
                              <a:gd name="f99" fmla="*/ f98 1 f8"/>
                              <a:gd name="f100" fmla="+- f99 0 f2"/>
                              <a:gd name="f101" fmla="cos 1 f100"/>
                              <a:gd name="f102" fmla="+- 0 0 f101"/>
                              <a:gd name="f103" fmla="+- 0 0 f102"/>
                              <a:gd name="f104" fmla="val f103"/>
                              <a:gd name="f105" fmla="+- 0 0 f104"/>
                              <a:gd name="f106" fmla="*/ f15 f105 1"/>
                              <a:gd name="f107" fmla="*/ f106 3163 1"/>
                              <a:gd name="f108" fmla="*/ f107 1 7636"/>
                              <a:gd name="f109" fmla="+- f7 f108 0"/>
                              <a:gd name="f110" fmla="+- f43 0 f108"/>
                              <a:gd name="f111" fmla="+- f44 0 f108"/>
                              <a:gd name="f112" fmla="*/ f109 f29 1"/>
                              <a:gd name="f113" fmla="*/ f110 f29 1"/>
                              <a:gd name="f114" fmla="*/ f111 f29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</a:cxnLst>
                            <a:rect l="f112" t="f112" r="f113" b="f114"/>
                            <a:pathLst>
                              <a:path>
                                <a:moveTo>
                                  <a:pt x="f49" y="f50"/>
                                </a:moveTo>
                                <a:arcTo wR="f51" hR="f52" stAng="f56" swAng="f48"/>
                                <a:lnTo>
                                  <a:pt x="f50" y="f64"/>
                                </a:lnTo>
                                <a:arcTo wR="f52" hR="f90" stAng="f95" swAng="f70"/>
                                <a:lnTo>
                                  <a:pt x="f65" y="f57"/>
                                </a:lnTo>
                                <a:arcTo wR="f91" hR="f92" stAng="f96" swAng="f87"/>
                                <a:lnTo>
                                  <a:pt x="f58" y="f49"/>
                                </a:lnTo>
                                <a:arcTo wR="f93" hR="f51" stAng="f88" swAng="f89"/>
                                <a:close/>
                              </a:path>
                            </a:pathLst>
                          </a:custGeom>
                          <a:blipFill>
                            <a:blip r:embed="rId16">
                              <a:alphaModFix/>
                            </a:blip>
                            <a:stretch>
                              <a:fillRect/>
                            </a:stretch>
                          </a:blipFill>
                          <a:ln w="12701" cap="flat">
                            <a:solidFill>
                              <a:srgbClr val="FFFFFF"/>
                            </a:solidFill>
                            <a:prstDash val="solid"/>
                            <a:miter/>
                          </a:ln>
                        </wps:spPr>
                        <wps:bodyPr lIns="0" tIns="0" rIns="0" bIns="0"/>
                      </wps:wsp>
                      <wps:wsp>
                        <wps:cNvPr id="106959652" name="Freeform: Shape 1193783914"/>
                        <wps:cNvSpPr/>
                        <wps:spPr>
                          <a:xfrm>
                            <a:off x="4991481" y="969346"/>
                            <a:ext cx="1061024" cy="387001"/>
                          </a:xfrm>
                          <a:custGeom>
                            <a:avLst/>
                            <a:gdLst>
                              <a:gd name="f0" fmla="val 10800000"/>
                              <a:gd name="f1" fmla="val 5400000"/>
                              <a:gd name="f2" fmla="val 180"/>
                              <a:gd name="f3" fmla="val w"/>
                              <a:gd name="f4" fmla="val h"/>
                              <a:gd name="f5" fmla="val 0"/>
                              <a:gd name="f6" fmla="val 962477"/>
                              <a:gd name="f7" fmla="val 387002"/>
                              <a:gd name="f8" fmla="val 38700"/>
                              <a:gd name="f9" fmla="val 17327"/>
                              <a:gd name="f10" fmla="val 923777"/>
                              <a:gd name="f11" fmla="val 945150"/>
                              <a:gd name="f12" fmla="val 348302"/>
                              <a:gd name="f13" fmla="val 369675"/>
                              <a:gd name="f14" fmla="+- 0 0 -90"/>
                              <a:gd name="f15" fmla="*/ f3 1 962477"/>
                              <a:gd name="f16" fmla="*/ f4 1 387002"/>
                              <a:gd name="f17" fmla="+- f7 0 f5"/>
                              <a:gd name="f18" fmla="+- f6 0 f5"/>
                              <a:gd name="f19" fmla="*/ f14 f0 1"/>
                              <a:gd name="f20" fmla="*/ f18 1 962477"/>
                              <a:gd name="f21" fmla="*/ f17 1 387002"/>
                              <a:gd name="f22" fmla="*/ 0 f18 1"/>
                              <a:gd name="f23" fmla="*/ 38700 f17 1"/>
                              <a:gd name="f24" fmla="*/ 38700 f18 1"/>
                              <a:gd name="f25" fmla="*/ 0 f17 1"/>
                              <a:gd name="f26" fmla="*/ 923777 f18 1"/>
                              <a:gd name="f27" fmla="*/ 962477 f18 1"/>
                              <a:gd name="f28" fmla="*/ 348302 f17 1"/>
                              <a:gd name="f29" fmla="*/ 387002 f17 1"/>
                              <a:gd name="f30" fmla="*/ f19 1 f2"/>
                              <a:gd name="f31" fmla="*/ f22 1 962477"/>
                              <a:gd name="f32" fmla="*/ f23 1 387002"/>
                              <a:gd name="f33" fmla="*/ f24 1 962477"/>
                              <a:gd name="f34" fmla="*/ f25 1 387002"/>
                              <a:gd name="f35" fmla="*/ f26 1 962477"/>
                              <a:gd name="f36" fmla="*/ f27 1 962477"/>
                              <a:gd name="f37" fmla="*/ f28 1 387002"/>
                              <a:gd name="f38" fmla="*/ f29 1 387002"/>
                              <a:gd name="f39" fmla="*/ f5 1 f20"/>
                              <a:gd name="f40" fmla="*/ f6 1 f20"/>
                              <a:gd name="f41" fmla="*/ f5 1 f21"/>
                              <a:gd name="f42" fmla="*/ f7 1 f21"/>
                              <a:gd name="f43" fmla="+- f30 0 f1"/>
                              <a:gd name="f44" fmla="*/ f31 1 f20"/>
                              <a:gd name="f45" fmla="*/ f32 1 f21"/>
                              <a:gd name="f46" fmla="*/ f33 1 f20"/>
                              <a:gd name="f47" fmla="*/ f34 1 f21"/>
                              <a:gd name="f48" fmla="*/ f35 1 f20"/>
                              <a:gd name="f49" fmla="*/ f36 1 f20"/>
                              <a:gd name="f50" fmla="*/ f37 1 f21"/>
                              <a:gd name="f51" fmla="*/ f38 1 f21"/>
                              <a:gd name="f52" fmla="*/ f39 f15 1"/>
                              <a:gd name="f53" fmla="*/ f40 f15 1"/>
                              <a:gd name="f54" fmla="*/ f42 f16 1"/>
                              <a:gd name="f55" fmla="*/ f41 f16 1"/>
                              <a:gd name="f56" fmla="*/ f44 f15 1"/>
                              <a:gd name="f57" fmla="*/ f45 f16 1"/>
                              <a:gd name="f58" fmla="*/ f46 f15 1"/>
                              <a:gd name="f59" fmla="*/ f47 f16 1"/>
                              <a:gd name="f60" fmla="*/ f48 f15 1"/>
                              <a:gd name="f61" fmla="*/ f49 f15 1"/>
                              <a:gd name="f62" fmla="*/ f50 f16 1"/>
                              <a:gd name="f63" fmla="*/ f51 f16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  <a:cxn ang="f43">
                                <a:pos x="f56" y="f57"/>
                              </a:cxn>
                              <a:cxn ang="f43">
                                <a:pos x="f58" y="f59"/>
                              </a:cxn>
                              <a:cxn ang="f43">
                                <a:pos x="f60" y="f59"/>
                              </a:cxn>
                              <a:cxn ang="f43">
                                <a:pos x="f61" y="f57"/>
                              </a:cxn>
                              <a:cxn ang="f43">
                                <a:pos x="f61" y="f62"/>
                              </a:cxn>
                              <a:cxn ang="f43">
                                <a:pos x="f60" y="f63"/>
                              </a:cxn>
                              <a:cxn ang="f43">
                                <a:pos x="f58" y="f63"/>
                              </a:cxn>
                              <a:cxn ang="f43">
                                <a:pos x="f56" y="f62"/>
                              </a:cxn>
                              <a:cxn ang="f43">
                                <a:pos x="f56" y="f57"/>
                              </a:cxn>
                            </a:cxnLst>
                            <a:rect l="f52" t="f55" r="f53" b="f54"/>
                            <a:pathLst>
                              <a:path w="962477" h="387002">
                                <a:moveTo>
                                  <a:pt x="f5" y="f8"/>
                                </a:moveTo>
                                <a:cubicBezTo>
                                  <a:pt x="f5" y="f9"/>
                                  <a:pt x="f9" y="f5"/>
                                  <a:pt x="f8" y="f5"/>
                                </a:cubicBezTo>
                                <a:lnTo>
                                  <a:pt x="f10" y="f5"/>
                                </a:lnTo>
                                <a:cubicBezTo>
                                  <a:pt x="f11" y="f5"/>
                                  <a:pt x="f6" y="f9"/>
                                  <a:pt x="f6" y="f8"/>
                                </a:cubicBezTo>
                                <a:lnTo>
                                  <a:pt x="f6" y="f12"/>
                                </a:lnTo>
                                <a:cubicBezTo>
                                  <a:pt x="f6" y="f13"/>
                                  <a:pt x="f11" y="f7"/>
                                  <a:pt x="f10" y="f7"/>
                                </a:cubicBezTo>
                                <a:lnTo>
                                  <a:pt x="f8" y="f7"/>
                                </a:lnTo>
                                <a:cubicBezTo>
                                  <a:pt x="f9" y="f7"/>
                                  <a:pt x="f5" y="f13"/>
                                  <a:pt x="f5" y="f12"/>
                                </a:cubicBezTo>
                                <a:lnTo>
                                  <a:pt x="f5" y="f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1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0A856D33" w14:textId="77777777" w:rsidR="00FD4F4D" w:rsidRDefault="00151ED4">
                              <w:pPr>
                                <w:spacing w:after="60" w:line="216" w:lineRule="auto"/>
                                <w:jc w:val="center"/>
                              </w:pPr>
                              <w:r>
                                <w:rPr>
                                  <w:rFonts w:cs="Calibri"/>
                                  <w:b/>
                                  <w:bCs/>
                                  <w:color w:val="000000"/>
                                  <w:sz w:val="11"/>
                                  <w:szCs w:val="11"/>
                                </w:rPr>
                                <w:t>EDA (EXPLORATORY DATA ANALYSIS)</w:t>
                              </w:r>
                            </w:p>
                          </w:txbxContent>
                        </wps:txbx>
                        <wps:bodyPr vert="horz" wrap="square" lIns="34198" tIns="34198" rIns="34198" bIns="34198" anchor="ctr" anchorCtr="1" compatLnSpc="0">
                          <a:noAutofit/>
                        </wps:bodyPr>
                      </wps:wsp>
                      <wps:wsp>
                        <wps:cNvPr id="1975989358" name="Freeform: Shape 37934339"/>
                        <wps:cNvSpPr/>
                        <wps:spPr>
                          <a:xfrm>
                            <a:off x="4676296" y="363666"/>
                            <a:ext cx="386004" cy="193551"/>
                          </a:xfrm>
                          <a:custGeom>
                            <a:avLst/>
                            <a:gdLst>
                              <a:gd name="f0" fmla="val 10800000"/>
                              <a:gd name="f1" fmla="val 5400000"/>
                              <a:gd name="f2" fmla="val 180"/>
                              <a:gd name="f3" fmla="val w"/>
                              <a:gd name="f4" fmla="val h"/>
                              <a:gd name="f5" fmla="val 0"/>
                              <a:gd name="f6" fmla="val 181907"/>
                              <a:gd name="f7" fmla="val 231269"/>
                              <a:gd name="f8" fmla="val 185015"/>
                              <a:gd name="f9" fmla="val 90953"/>
                              <a:gd name="f10" fmla="val 115634"/>
                              <a:gd name="f11" fmla="val 46254"/>
                              <a:gd name="f12" fmla="+- 0 0 -90"/>
                              <a:gd name="f13" fmla="*/ f3 1 181907"/>
                              <a:gd name="f14" fmla="*/ f4 1 231269"/>
                              <a:gd name="f15" fmla="+- f7 0 f5"/>
                              <a:gd name="f16" fmla="+- f6 0 f5"/>
                              <a:gd name="f17" fmla="*/ f12 f0 1"/>
                              <a:gd name="f18" fmla="*/ f16 1 181907"/>
                              <a:gd name="f19" fmla="*/ f15 1 231269"/>
                              <a:gd name="f20" fmla="*/ 0 f16 1"/>
                              <a:gd name="f21" fmla="*/ 46254 f15 1"/>
                              <a:gd name="f22" fmla="*/ 90954 f16 1"/>
                              <a:gd name="f23" fmla="*/ 0 f15 1"/>
                              <a:gd name="f24" fmla="*/ 181907 f16 1"/>
                              <a:gd name="f25" fmla="*/ 115635 f15 1"/>
                              <a:gd name="f26" fmla="*/ 231269 f15 1"/>
                              <a:gd name="f27" fmla="*/ 185015 f15 1"/>
                              <a:gd name="f28" fmla="*/ f17 1 f2"/>
                              <a:gd name="f29" fmla="*/ f20 1 181907"/>
                              <a:gd name="f30" fmla="*/ f21 1 231269"/>
                              <a:gd name="f31" fmla="*/ f22 1 181907"/>
                              <a:gd name="f32" fmla="*/ f23 1 231269"/>
                              <a:gd name="f33" fmla="*/ f24 1 181907"/>
                              <a:gd name="f34" fmla="*/ f25 1 231269"/>
                              <a:gd name="f35" fmla="*/ f26 1 231269"/>
                              <a:gd name="f36" fmla="*/ f27 1 231269"/>
                              <a:gd name="f37" fmla="*/ f5 1 f18"/>
                              <a:gd name="f38" fmla="*/ f6 1 f18"/>
                              <a:gd name="f39" fmla="*/ f5 1 f19"/>
                              <a:gd name="f40" fmla="*/ f7 1 f19"/>
                              <a:gd name="f41" fmla="+- f28 0 f1"/>
                              <a:gd name="f42" fmla="*/ f29 1 f18"/>
                              <a:gd name="f43" fmla="*/ f30 1 f19"/>
                              <a:gd name="f44" fmla="*/ f31 1 f18"/>
                              <a:gd name="f45" fmla="*/ f32 1 f19"/>
                              <a:gd name="f46" fmla="*/ f33 1 f18"/>
                              <a:gd name="f47" fmla="*/ f34 1 f19"/>
                              <a:gd name="f48" fmla="*/ f35 1 f19"/>
                              <a:gd name="f49" fmla="*/ f36 1 f19"/>
                              <a:gd name="f50" fmla="*/ f37 f13 1"/>
                              <a:gd name="f51" fmla="*/ f38 f13 1"/>
                              <a:gd name="f52" fmla="*/ f40 f14 1"/>
                              <a:gd name="f53" fmla="*/ f39 f14 1"/>
                              <a:gd name="f54" fmla="*/ f42 f13 1"/>
                              <a:gd name="f55" fmla="*/ f43 f14 1"/>
                              <a:gd name="f56" fmla="*/ f44 f13 1"/>
                              <a:gd name="f57" fmla="*/ f45 f14 1"/>
                              <a:gd name="f58" fmla="*/ f46 f13 1"/>
                              <a:gd name="f59" fmla="*/ f47 f14 1"/>
                              <a:gd name="f60" fmla="*/ f48 f14 1"/>
                              <a:gd name="f61" fmla="*/ f49 f14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  <a:cxn ang="f41">
                                <a:pos x="f54" y="f55"/>
                              </a:cxn>
                              <a:cxn ang="f41">
                                <a:pos x="f56" y="f55"/>
                              </a:cxn>
                              <a:cxn ang="f41">
                                <a:pos x="f56" y="f57"/>
                              </a:cxn>
                              <a:cxn ang="f41">
                                <a:pos x="f58" y="f59"/>
                              </a:cxn>
                              <a:cxn ang="f41">
                                <a:pos x="f56" y="f60"/>
                              </a:cxn>
                              <a:cxn ang="f41">
                                <a:pos x="f56" y="f61"/>
                              </a:cxn>
                              <a:cxn ang="f41">
                                <a:pos x="f54" y="f61"/>
                              </a:cxn>
                              <a:cxn ang="f41">
                                <a:pos x="f54" y="f55"/>
                              </a:cxn>
                            </a:cxnLst>
                            <a:rect l="f50" t="f53" r="f51" b="f52"/>
                            <a:pathLst>
                              <a:path w="181907" h="231269">
                                <a:moveTo>
                                  <a:pt x="f6" y="f8"/>
                                </a:moveTo>
                                <a:lnTo>
                                  <a:pt x="f9" y="f8"/>
                                </a:lnTo>
                                <a:lnTo>
                                  <a:pt x="f9" y="f7"/>
                                </a:lnTo>
                                <a:lnTo>
                                  <a:pt x="f5" y="f10"/>
                                </a:lnTo>
                                <a:lnTo>
                                  <a:pt x="f9" y="f5"/>
                                </a:lnTo>
                                <a:lnTo>
                                  <a:pt x="f9" y="f11"/>
                                </a:lnTo>
                                <a:lnTo>
                                  <a:pt x="f6" y="f11"/>
                                </a:lnTo>
                                <a:lnTo>
                                  <a:pt x="f6" y="f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1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0A856D35" w14:textId="77777777" w:rsidR="00FD4F4D" w:rsidRDefault="00FD4F4D">
                              <w:pPr>
                                <w:spacing w:after="60" w:line="216" w:lineRule="auto"/>
                                <w:jc w:val="center"/>
                                <w:rPr>
                                  <w:color w:val="000000"/>
                                  <w:kern w:val="0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vert="horz" wrap="square" lIns="54571" tIns="46259" rIns="0" bIns="46250" anchor="ctr" anchorCtr="1" compatLnSpc="0">
                          <a:noAutofit/>
                        </wps:bodyPr>
                      </wps:wsp>
                      <wps:wsp>
                        <wps:cNvPr id="705137344" name="Freeform: Shape 812734625"/>
                        <wps:cNvSpPr/>
                        <wps:spPr>
                          <a:xfrm>
                            <a:off x="3443868" y="168734"/>
                            <a:ext cx="1061024" cy="621106"/>
                          </a:xfrm>
                          <a:custGeom>
                            <a:avLst>
                              <a:gd name="f10" fmla="val 2160"/>
                            </a:avLst>
                            <a:gdLst>
                              <a:gd name="f1" fmla="val 10800000"/>
                              <a:gd name="f2" fmla="val 5400000"/>
                              <a:gd name="f3" fmla="val 16200000"/>
                              <a:gd name="f4" fmla="val w"/>
                              <a:gd name="f5" fmla="val h"/>
                              <a:gd name="f6" fmla="val ss"/>
                              <a:gd name="f7" fmla="val 0"/>
                              <a:gd name="f8" fmla="*/ 5419351 1 1725033"/>
                              <a:gd name="f9" fmla="val 45"/>
                              <a:gd name="f10" fmla="val 2160"/>
                              <a:gd name="f11" fmla="abs f4"/>
                              <a:gd name="f12" fmla="abs f5"/>
                              <a:gd name="f13" fmla="abs f6"/>
                              <a:gd name="f14" fmla="*/ f8 1 180"/>
                              <a:gd name="f15" fmla="val f10"/>
                              <a:gd name="f16" fmla="+- 0 0 f2"/>
                              <a:gd name="f17" fmla="?: f11 f4 1"/>
                              <a:gd name="f18" fmla="?: f12 f5 1"/>
                              <a:gd name="f19" fmla="?: f13 f6 1"/>
                              <a:gd name="f20" fmla="*/ f9 f14 1"/>
                              <a:gd name="f21" fmla="+- f7 f15 0"/>
                              <a:gd name="f22" fmla="*/ f17 1 21600"/>
                              <a:gd name="f23" fmla="*/ f18 1 21600"/>
                              <a:gd name="f24" fmla="*/ 21600 f17 1"/>
                              <a:gd name="f25" fmla="*/ 21600 f18 1"/>
                              <a:gd name="f26" fmla="+- 0 0 f20"/>
                              <a:gd name="f27" fmla="+- f7 0 f21"/>
                              <a:gd name="f28" fmla="+- f21 0 f7"/>
                              <a:gd name="f29" fmla="min f23 f22"/>
                              <a:gd name="f30" fmla="*/ f24 1 f19"/>
                              <a:gd name="f31" fmla="*/ f25 1 f19"/>
                              <a:gd name="f32" fmla="*/ f26 f1 1"/>
                              <a:gd name="f33" fmla="abs f27"/>
                              <a:gd name="f34" fmla="abs f28"/>
                              <a:gd name="f35" fmla="?: f27 f16 f2"/>
                              <a:gd name="f36" fmla="?: f27 f2 f16"/>
                              <a:gd name="f37" fmla="?: f27 f3 f2"/>
                              <a:gd name="f38" fmla="?: f27 f2 f3"/>
                              <a:gd name="f39" fmla="?: f28 f16 f2"/>
                              <a:gd name="f40" fmla="?: f28 f2 f16"/>
                              <a:gd name="f41" fmla="?: f27 0 f1"/>
                              <a:gd name="f42" fmla="?: f27 f1 0"/>
                              <a:gd name="f43" fmla="val f30"/>
                              <a:gd name="f44" fmla="val f31"/>
                              <a:gd name="f45" fmla="*/ f32 1 f8"/>
                              <a:gd name="f46" fmla="?: f27 f38 f37"/>
                              <a:gd name="f47" fmla="?: f27 f37 f38"/>
                              <a:gd name="f48" fmla="?: f28 f36 f35"/>
                              <a:gd name="f49" fmla="*/ f21 f29 1"/>
                              <a:gd name="f50" fmla="*/ f7 f29 1"/>
                              <a:gd name="f51" fmla="*/ f33 f29 1"/>
                              <a:gd name="f52" fmla="*/ f34 f29 1"/>
                              <a:gd name="f53" fmla="+- f44 0 f15"/>
                              <a:gd name="f54" fmla="+- f43 0 f15"/>
                              <a:gd name="f55" fmla="+- f45 0 f2"/>
                              <a:gd name="f56" fmla="?: f28 f47 f46"/>
                              <a:gd name="f57" fmla="*/ f44 f29 1"/>
                              <a:gd name="f58" fmla="*/ f43 f29 1"/>
                              <a:gd name="f59" fmla="+- f55 f2 0"/>
                              <a:gd name="f60" fmla="+- f44 0 f53"/>
                              <a:gd name="f61" fmla="+- f43 0 f54"/>
                              <a:gd name="f62" fmla="+- f53 0 f44"/>
                              <a:gd name="f63" fmla="+- f54 0 f43"/>
                              <a:gd name="f64" fmla="*/ f53 f29 1"/>
                              <a:gd name="f65" fmla="*/ f54 f29 1"/>
                              <a:gd name="f66" fmla="*/ f59 f8 1"/>
                              <a:gd name="f67" fmla="abs f60"/>
                              <a:gd name="f68" fmla="?: f60 0 f1"/>
                              <a:gd name="f69" fmla="?: f60 f1 0"/>
                              <a:gd name="f70" fmla="?: f60 f39 f40"/>
                              <a:gd name="f71" fmla="abs f61"/>
                              <a:gd name="f72" fmla="abs f62"/>
                              <a:gd name="f73" fmla="?: f61 f16 f2"/>
                              <a:gd name="f74" fmla="?: f61 f2 f16"/>
                              <a:gd name="f75" fmla="?: f61 f3 f2"/>
                              <a:gd name="f76" fmla="?: f61 f2 f3"/>
                              <a:gd name="f77" fmla="abs f63"/>
                              <a:gd name="f78" fmla="?: f63 f16 f2"/>
                              <a:gd name="f79" fmla="?: f63 f2 f16"/>
                              <a:gd name="f80" fmla="?: f63 f42 f41"/>
                              <a:gd name="f81" fmla="?: f63 f41 f42"/>
                              <a:gd name="f82" fmla="*/ f66 1 f1"/>
                              <a:gd name="f83" fmla="?: f28 f69 f68"/>
                              <a:gd name="f84" fmla="?: f28 f68 f69"/>
                              <a:gd name="f85" fmla="?: f61 f76 f75"/>
                              <a:gd name="f86" fmla="?: f61 f75 f76"/>
                              <a:gd name="f87" fmla="?: f62 f74 f73"/>
                              <a:gd name="f88" fmla="?: f27 f80 f81"/>
                              <a:gd name="f89" fmla="?: f27 f78 f79"/>
                              <a:gd name="f90" fmla="*/ f67 f29 1"/>
                              <a:gd name="f91" fmla="*/ f71 f29 1"/>
                              <a:gd name="f92" fmla="*/ f72 f29 1"/>
                              <a:gd name="f93" fmla="*/ f77 f29 1"/>
                              <a:gd name="f94" fmla="+- 0 0 f82"/>
                              <a:gd name="f95" fmla="?: f60 f83 f84"/>
                              <a:gd name="f96" fmla="?: f62 f86 f85"/>
                              <a:gd name="f97" fmla="+- 0 0 f94"/>
                              <a:gd name="f98" fmla="*/ f97 f1 1"/>
                              <a:gd name="f99" fmla="*/ f98 1 f8"/>
                              <a:gd name="f100" fmla="+- f99 0 f2"/>
                              <a:gd name="f101" fmla="cos 1 f100"/>
                              <a:gd name="f102" fmla="+- 0 0 f101"/>
                              <a:gd name="f103" fmla="+- 0 0 f102"/>
                              <a:gd name="f104" fmla="val f103"/>
                              <a:gd name="f105" fmla="+- 0 0 f104"/>
                              <a:gd name="f106" fmla="*/ f15 f105 1"/>
                              <a:gd name="f107" fmla="*/ f106 3163 1"/>
                              <a:gd name="f108" fmla="*/ f107 1 7636"/>
                              <a:gd name="f109" fmla="+- f7 f108 0"/>
                              <a:gd name="f110" fmla="+- f43 0 f108"/>
                              <a:gd name="f111" fmla="+- f44 0 f108"/>
                              <a:gd name="f112" fmla="*/ f109 f29 1"/>
                              <a:gd name="f113" fmla="*/ f110 f29 1"/>
                              <a:gd name="f114" fmla="*/ f111 f29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</a:cxnLst>
                            <a:rect l="f112" t="f112" r="f113" b="f114"/>
                            <a:pathLst>
                              <a:path>
                                <a:moveTo>
                                  <a:pt x="f49" y="f50"/>
                                </a:moveTo>
                                <a:arcTo wR="f51" hR="f52" stAng="f56" swAng="f48"/>
                                <a:lnTo>
                                  <a:pt x="f50" y="f64"/>
                                </a:lnTo>
                                <a:arcTo wR="f52" hR="f90" stAng="f95" swAng="f70"/>
                                <a:lnTo>
                                  <a:pt x="f65" y="f57"/>
                                </a:lnTo>
                                <a:arcTo wR="f91" hR="f92" stAng="f96" swAng="f87"/>
                                <a:lnTo>
                                  <a:pt x="f58" y="f49"/>
                                </a:lnTo>
                                <a:arcTo wR="f93" hR="f51" stAng="f88" swAng="f89"/>
                                <a:close/>
                              </a:path>
                            </a:pathLst>
                          </a:custGeom>
                          <a:blipFill>
                            <a:blip r:embed="rId17">
                              <a:alphaModFix/>
                            </a:blip>
                            <a:stretch>
                              <a:fillRect/>
                            </a:stretch>
                          </a:blipFill>
                          <a:ln w="12701" cap="flat">
                            <a:solidFill>
                              <a:srgbClr val="FFFFFF"/>
                            </a:solidFill>
                            <a:prstDash val="solid"/>
                            <a:miter/>
                          </a:ln>
                        </wps:spPr>
                        <wps:bodyPr lIns="0" tIns="0" rIns="0" bIns="0"/>
                      </wps:wsp>
                      <wps:wsp>
                        <wps:cNvPr id="1744517709" name="Freeform: Shape 281468394"/>
                        <wps:cNvSpPr/>
                        <wps:spPr>
                          <a:xfrm>
                            <a:off x="3054534" y="905987"/>
                            <a:ext cx="1557241" cy="473019"/>
                          </a:xfrm>
                          <a:custGeom>
                            <a:avLst/>
                            <a:gdLst>
                              <a:gd name="f0" fmla="val 10800000"/>
                              <a:gd name="f1" fmla="val 5400000"/>
                              <a:gd name="f2" fmla="val 180"/>
                              <a:gd name="f3" fmla="val w"/>
                              <a:gd name="f4" fmla="val h"/>
                              <a:gd name="f5" fmla="val 0"/>
                              <a:gd name="f6" fmla="val 1412608"/>
                              <a:gd name="f7" fmla="val 473019"/>
                              <a:gd name="f8" fmla="val 47302"/>
                              <a:gd name="f9" fmla="val 21178"/>
                              <a:gd name="f10" fmla="val 1365306"/>
                              <a:gd name="f11" fmla="val 1391430"/>
                              <a:gd name="f12" fmla="val 425717"/>
                              <a:gd name="f13" fmla="val 451841"/>
                              <a:gd name="f14" fmla="+- 0 0 -90"/>
                              <a:gd name="f15" fmla="*/ f3 1 1412608"/>
                              <a:gd name="f16" fmla="*/ f4 1 473019"/>
                              <a:gd name="f17" fmla="+- f7 0 f5"/>
                              <a:gd name="f18" fmla="+- f6 0 f5"/>
                              <a:gd name="f19" fmla="*/ f14 f0 1"/>
                              <a:gd name="f20" fmla="*/ f18 1 1412608"/>
                              <a:gd name="f21" fmla="*/ f17 1 473019"/>
                              <a:gd name="f22" fmla="*/ 0 f18 1"/>
                              <a:gd name="f23" fmla="*/ 47302 f17 1"/>
                              <a:gd name="f24" fmla="*/ 47302 f18 1"/>
                              <a:gd name="f25" fmla="*/ 0 f17 1"/>
                              <a:gd name="f26" fmla="*/ 1365306 f18 1"/>
                              <a:gd name="f27" fmla="*/ 1412608 f18 1"/>
                              <a:gd name="f28" fmla="*/ 425717 f17 1"/>
                              <a:gd name="f29" fmla="*/ 473019 f17 1"/>
                              <a:gd name="f30" fmla="*/ f19 1 f2"/>
                              <a:gd name="f31" fmla="*/ f22 1 1412608"/>
                              <a:gd name="f32" fmla="*/ f23 1 473019"/>
                              <a:gd name="f33" fmla="*/ f24 1 1412608"/>
                              <a:gd name="f34" fmla="*/ f25 1 473019"/>
                              <a:gd name="f35" fmla="*/ f26 1 1412608"/>
                              <a:gd name="f36" fmla="*/ f27 1 1412608"/>
                              <a:gd name="f37" fmla="*/ f28 1 473019"/>
                              <a:gd name="f38" fmla="*/ f29 1 473019"/>
                              <a:gd name="f39" fmla="*/ f5 1 f20"/>
                              <a:gd name="f40" fmla="*/ f6 1 f20"/>
                              <a:gd name="f41" fmla="*/ f5 1 f21"/>
                              <a:gd name="f42" fmla="*/ f7 1 f21"/>
                              <a:gd name="f43" fmla="+- f30 0 f1"/>
                              <a:gd name="f44" fmla="*/ f31 1 f20"/>
                              <a:gd name="f45" fmla="*/ f32 1 f21"/>
                              <a:gd name="f46" fmla="*/ f33 1 f20"/>
                              <a:gd name="f47" fmla="*/ f34 1 f21"/>
                              <a:gd name="f48" fmla="*/ f35 1 f20"/>
                              <a:gd name="f49" fmla="*/ f36 1 f20"/>
                              <a:gd name="f50" fmla="*/ f37 1 f21"/>
                              <a:gd name="f51" fmla="*/ f38 1 f21"/>
                              <a:gd name="f52" fmla="*/ f39 f15 1"/>
                              <a:gd name="f53" fmla="*/ f40 f15 1"/>
                              <a:gd name="f54" fmla="*/ f42 f16 1"/>
                              <a:gd name="f55" fmla="*/ f41 f16 1"/>
                              <a:gd name="f56" fmla="*/ f44 f15 1"/>
                              <a:gd name="f57" fmla="*/ f45 f16 1"/>
                              <a:gd name="f58" fmla="*/ f46 f15 1"/>
                              <a:gd name="f59" fmla="*/ f47 f16 1"/>
                              <a:gd name="f60" fmla="*/ f48 f15 1"/>
                              <a:gd name="f61" fmla="*/ f49 f15 1"/>
                              <a:gd name="f62" fmla="*/ f50 f16 1"/>
                              <a:gd name="f63" fmla="*/ f51 f16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  <a:cxn ang="f43">
                                <a:pos x="f56" y="f57"/>
                              </a:cxn>
                              <a:cxn ang="f43">
                                <a:pos x="f58" y="f59"/>
                              </a:cxn>
                              <a:cxn ang="f43">
                                <a:pos x="f60" y="f59"/>
                              </a:cxn>
                              <a:cxn ang="f43">
                                <a:pos x="f61" y="f57"/>
                              </a:cxn>
                              <a:cxn ang="f43">
                                <a:pos x="f61" y="f62"/>
                              </a:cxn>
                              <a:cxn ang="f43">
                                <a:pos x="f60" y="f63"/>
                              </a:cxn>
                              <a:cxn ang="f43">
                                <a:pos x="f58" y="f63"/>
                              </a:cxn>
                              <a:cxn ang="f43">
                                <a:pos x="f56" y="f62"/>
                              </a:cxn>
                              <a:cxn ang="f43">
                                <a:pos x="f56" y="f57"/>
                              </a:cxn>
                            </a:cxnLst>
                            <a:rect l="f52" t="f55" r="f53" b="f54"/>
                            <a:pathLst>
                              <a:path w="1412608" h="473019">
                                <a:moveTo>
                                  <a:pt x="f5" y="f8"/>
                                </a:moveTo>
                                <a:cubicBezTo>
                                  <a:pt x="f5" y="f9"/>
                                  <a:pt x="f9" y="f5"/>
                                  <a:pt x="f8" y="f5"/>
                                </a:cubicBezTo>
                                <a:lnTo>
                                  <a:pt x="f10" y="f5"/>
                                </a:lnTo>
                                <a:cubicBezTo>
                                  <a:pt x="f11" y="f5"/>
                                  <a:pt x="f6" y="f9"/>
                                  <a:pt x="f6" y="f8"/>
                                </a:cubicBezTo>
                                <a:lnTo>
                                  <a:pt x="f6" y="f12"/>
                                </a:lnTo>
                                <a:cubicBezTo>
                                  <a:pt x="f6" y="f13"/>
                                  <a:pt x="f11" y="f7"/>
                                  <a:pt x="f10" y="f7"/>
                                </a:cubicBezTo>
                                <a:lnTo>
                                  <a:pt x="f8" y="f7"/>
                                </a:lnTo>
                                <a:cubicBezTo>
                                  <a:pt x="f9" y="f7"/>
                                  <a:pt x="f5" y="f13"/>
                                  <a:pt x="f5" y="f12"/>
                                </a:cubicBezTo>
                                <a:lnTo>
                                  <a:pt x="f5" y="f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1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0A856D37" w14:textId="77777777" w:rsidR="00FD4F4D" w:rsidRDefault="00151ED4">
                              <w:pPr>
                                <w:spacing w:after="60" w:line="216" w:lineRule="auto"/>
                              </w:pPr>
                              <w:r>
                                <w:rPr>
                                  <w:rFonts w:cs="Calibri"/>
                                  <w:b/>
                                  <w:bCs/>
                                  <w:color w:val="000000"/>
                                  <w:sz w:val="11"/>
                                  <w:szCs w:val="11"/>
                                </w:rPr>
                                <w:t xml:space="preserve">DATA PREPROCESSING </w:t>
                              </w:r>
                            </w:p>
                            <w:p w14:paraId="0A856D38" w14:textId="77777777" w:rsidR="00FD4F4D" w:rsidRDefault="00151ED4">
                              <w:pPr>
                                <w:spacing w:after="20" w:line="216" w:lineRule="auto"/>
                                <w:rPr>
                                  <w:rFonts w:cs="Calibri"/>
                                  <w:b/>
                                  <w:bCs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cs="Calibri"/>
                                  <w:b/>
                                  <w:bCs/>
                                  <w:color w:val="000000"/>
                                  <w:sz w:val="11"/>
                                  <w:szCs w:val="11"/>
                                </w:rPr>
                                <w:t xml:space="preserve"> Outlier treatment, discretization, normalization,</w:t>
                              </w:r>
                            </w:p>
                            <w:p w14:paraId="0A856D39" w14:textId="77777777" w:rsidR="00FD4F4D" w:rsidRDefault="00151ED4">
                              <w:pPr>
                                <w:spacing w:after="20" w:line="216" w:lineRule="auto"/>
                              </w:pPr>
                              <w:r>
                                <w:rPr>
                                  <w:rFonts w:cs="Calibri"/>
                                  <w:b/>
                                  <w:bCs/>
                                  <w:color w:val="000000"/>
                                  <w:sz w:val="11"/>
                                  <w:szCs w:val="11"/>
                                </w:rPr>
                                <w:t>transformation</w:t>
                              </w:r>
                            </w:p>
                          </w:txbxContent>
                        </wps:txbx>
                        <wps:bodyPr vert="horz" wrap="square" lIns="36713" tIns="36713" rIns="36713" bIns="36713" anchor="t" anchorCtr="0" compatLnSpc="0">
                          <a:noAutofit/>
                        </wps:bodyPr>
                      </wps:wsp>
                      <wps:wsp>
                        <wps:cNvPr id="593915062" name="Freeform: Shape 1475188005"/>
                        <wps:cNvSpPr/>
                        <wps:spPr>
                          <a:xfrm>
                            <a:off x="2861669" y="429100"/>
                            <a:ext cx="419746" cy="189856"/>
                          </a:xfrm>
                          <a:custGeom>
                            <a:avLst/>
                            <a:gdLst>
                              <a:gd name="f0" fmla="val 10800000"/>
                              <a:gd name="f1" fmla="val 5400000"/>
                              <a:gd name="f2" fmla="val 180"/>
                              <a:gd name="f3" fmla="val w"/>
                              <a:gd name="f4" fmla="val h"/>
                              <a:gd name="f5" fmla="val 0"/>
                              <a:gd name="f6" fmla="val 264285"/>
                              <a:gd name="f7" fmla="val 231269"/>
                              <a:gd name="f8" fmla="val 185015"/>
                              <a:gd name="f9" fmla="val 115634"/>
                              <a:gd name="f10" fmla="val 46254"/>
                              <a:gd name="f11" fmla="+- 0 0 -90"/>
                              <a:gd name="f12" fmla="*/ f3 1 264285"/>
                              <a:gd name="f13" fmla="*/ f4 1 231269"/>
                              <a:gd name="f14" fmla="+- f7 0 f5"/>
                              <a:gd name="f15" fmla="+- f6 0 f5"/>
                              <a:gd name="f16" fmla="*/ f11 f0 1"/>
                              <a:gd name="f17" fmla="*/ f15 1 264285"/>
                              <a:gd name="f18" fmla="*/ f14 1 231269"/>
                              <a:gd name="f19" fmla="*/ 0 f15 1"/>
                              <a:gd name="f20" fmla="*/ 46254 f14 1"/>
                              <a:gd name="f21" fmla="*/ 148651 f15 1"/>
                              <a:gd name="f22" fmla="*/ 0 f14 1"/>
                              <a:gd name="f23" fmla="*/ 264285 f15 1"/>
                              <a:gd name="f24" fmla="*/ 115635 f14 1"/>
                              <a:gd name="f25" fmla="*/ 231269 f14 1"/>
                              <a:gd name="f26" fmla="*/ 185015 f14 1"/>
                              <a:gd name="f27" fmla="*/ f16 1 f2"/>
                              <a:gd name="f28" fmla="*/ f19 1 264285"/>
                              <a:gd name="f29" fmla="*/ f20 1 231269"/>
                              <a:gd name="f30" fmla="*/ f21 1 264285"/>
                              <a:gd name="f31" fmla="*/ f22 1 231269"/>
                              <a:gd name="f32" fmla="*/ f23 1 264285"/>
                              <a:gd name="f33" fmla="*/ f24 1 231269"/>
                              <a:gd name="f34" fmla="*/ f25 1 231269"/>
                              <a:gd name="f35" fmla="*/ f26 1 231269"/>
                              <a:gd name="f36" fmla="*/ f5 1 f17"/>
                              <a:gd name="f37" fmla="*/ f6 1 f17"/>
                              <a:gd name="f38" fmla="*/ f5 1 f18"/>
                              <a:gd name="f39" fmla="*/ f7 1 f18"/>
                              <a:gd name="f40" fmla="+- f27 0 f1"/>
                              <a:gd name="f41" fmla="*/ f28 1 f17"/>
                              <a:gd name="f42" fmla="*/ f29 1 f18"/>
                              <a:gd name="f43" fmla="*/ f30 1 f17"/>
                              <a:gd name="f44" fmla="*/ f31 1 f18"/>
                              <a:gd name="f45" fmla="*/ f32 1 f17"/>
                              <a:gd name="f46" fmla="*/ f33 1 f18"/>
                              <a:gd name="f47" fmla="*/ f34 1 f18"/>
                              <a:gd name="f48" fmla="*/ f35 1 f18"/>
                              <a:gd name="f49" fmla="*/ f36 f12 1"/>
                              <a:gd name="f50" fmla="*/ f37 f12 1"/>
                              <a:gd name="f51" fmla="*/ f39 f13 1"/>
                              <a:gd name="f52" fmla="*/ f38 f13 1"/>
                              <a:gd name="f53" fmla="*/ f41 f12 1"/>
                              <a:gd name="f54" fmla="*/ f42 f13 1"/>
                              <a:gd name="f55" fmla="*/ f43 f12 1"/>
                              <a:gd name="f56" fmla="*/ f44 f13 1"/>
                              <a:gd name="f57" fmla="*/ f45 f12 1"/>
                              <a:gd name="f58" fmla="*/ f46 f13 1"/>
                              <a:gd name="f59" fmla="*/ f47 f13 1"/>
                              <a:gd name="f60" fmla="*/ f48 f13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  <a:cxn ang="f40">
                                <a:pos x="f53" y="f54"/>
                              </a:cxn>
                              <a:cxn ang="f40">
                                <a:pos x="f55" y="f54"/>
                              </a:cxn>
                              <a:cxn ang="f40">
                                <a:pos x="f55" y="f56"/>
                              </a:cxn>
                              <a:cxn ang="f40">
                                <a:pos x="f57" y="f58"/>
                              </a:cxn>
                              <a:cxn ang="f40">
                                <a:pos x="f55" y="f59"/>
                              </a:cxn>
                              <a:cxn ang="f40">
                                <a:pos x="f55" y="f60"/>
                              </a:cxn>
                              <a:cxn ang="f40">
                                <a:pos x="f53" y="f60"/>
                              </a:cxn>
                              <a:cxn ang="f40">
                                <a:pos x="f53" y="f54"/>
                              </a:cxn>
                            </a:cxnLst>
                            <a:rect l="f49" t="f52" r="f50" b="f51"/>
                            <a:pathLst>
                              <a:path w="264285" h="231269">
                                <a:moveTo>
                                  <a:pt x="f6" y="f8"/>
                                </a:moveTo>
                                <a:lnTo>
                                  <a:pt x="f9" y="f8"/>
                                </a:lnTo>
                                <a:lnTo>
                                  <a:pt x="f9" y="f7"/>
                                </a:lnTo>
                                <a:lnTo>
                                  <a:pt x="f5" y="f9"/>
                                </a:lnTo>
                                <a:lnTo>
                                  <a:pt x="f9" y="f5"/>
                                </a:lnTo>
                                <a:lnTo>
                                  <a:pt x="f9" y="f10"/>
                                </a:lnTo>
                                <a:lnTo>
                                  <a:pt x="f6" y="f10"/>
                                </a:lnTo>
                                <a:lnTo>
                                  <a:pt x="f6" y="f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1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0A856D3B" w14:textId="77777777" w:rsidR="00FD4F4D" w:rsidRDefault="00FD4F4D">
                              <w:pPr>
                                <w:spacing w:after="60" w:line="216" w:lineRule="auto"/>
                                <w:jc w:val="center"/>
                                <w:rPr>
                                  <w:color w:val="000000"/>
                                  <w:kern w:val="0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vert="horz" wrap="square" lIns="69375" tIns="46250" rIns="0" bIns="46259" anchor="ctr" anchorCtr="1" compatLnSpc="0">
                          <a:noAutofit/>
                        </wps:bodyPr>
                      </wps:wsp>
                      <wps:wsp>
                        <wps:cNvPr id="641438678" name="Freeform: Shape 455927965"/>
                        <wps:cNvSpPr/>
                        <wps:spPr>
                          <a:xfrm>
                            <a:off x="1550804" y="187671"/>
                            <a:ext cx="1061024" cy="686101"/>
                          </a:xfrm>
                          <a:custGeom>
                            <a:avLst>
                              <a:gd name="f10" fmla="val 2160"/>
                            </a:avLst>
                            <a:gdLst>
                              <a:gd name="f1" fmla="val 10800000"/>
                              <a:gd name="f2" fmla="val 5400000"/>
                              <a:gd name="f3" fmla="val 16200000"/>
                              <a:gd name="f4" fmla="val w"/>
                              <a:gd name="f5" fmla="val h"/>
                              <a:gd name="f6" fmla="val ss"/>
                              <a:gd name="f7" fmla="val 0"/>
                              <a:gd name="f8" fmla="*/ 5419351 1 1725033"/>
                              <a:gd name="f9" fmla="val 45"/>
                              <a:gd name="f10" fmla="val 2160"/>
                              <a:gd name="f11" fmla="abs f4"/>
                              <a:gd name="f12" fmla="abs f5"/>
                              <a:gd name="f13" fmla="abs f6"/>
                              <a:gd name="f14" fmla="*/ f8 1 180"/>
                              <a:gd name="f15" fmla="val f10"/>
                              <a:gd name="f16" fmla="+- 0 0 f2"/>
                              <a:gd name="f17" fmla="?: f11 f4 1"/>
                              <a:gd name="f18" fmla="?: f12 f5 1"/>
                              <a:gd name="f19" fmla="?: f13 f6 1"/>
                              <a:gd name="f20" fmla="*/ f9 f14 1"/>
                              <a:gd name="f21" fmla="+- f7 f15 0"/>
                              <a:gd name="f22" fmla="*/ f17 1 21600"/>
                              <a:gd name="f23" fmla="*/ f18 1 21600"/>
                              <a:gd name="f24" fmla="*/ 21600 f17 1"/>
                              <a:gd name="f25" fmla="*/ 21600 f18 1"/>
                              <a:gd name="f26" fmla="+- 0 0 f20"/>
                              <a:gd name="f27" fmla="+- f7 0 f21"/>
                              <a:gd name="f28" fmla="+- f21 0 f7"/>
                              <a:gd name="f29" fmla="min f23 f22"/>
                              <a:gd name="f30" fmla="*/ f24 1 f19"/>
                              <a:gd name="f31" fmla="*/ f25 1 f19"/>
                              <a:gd name="f32" fmla="*/ f26 f1 1"/>
                              <a:gd name="f33" fmla="abs f27"/>
                              <a:gd name="f34" fmla="abs f28"/>
                              <a:gd name="f35" fmla="?: f27 f16 f2"/>
                              <a:gd name="f36" fmla="?: f27 f2 f16"/>
                              <a:gd name="f37" fmla="?: f27 f3 f2"/>
                              <a:gd name="f38" fmla="?: f27 f2 f3"/>
                              <a:gd name="f39" fmla="?: f28 f16 f2"/>
                              <a:gd name="f40" fmla="?: f28 f2 f16"/>
                              <a:gd name="f41" fmla="?: f27 0 f1"/>
                              <a:gd name="f42" fmla="?: f27 f1 0"/>
                              <a:gd name="f43" fmla="val f30"/>
                              <a:gd name="f44" fmla="val f31"/>
                              <a:gd name="f45" fmla="*/ f32 1 f8"/>
                              <a:gd name="f46" fmla="?: f27 f38 f37"/>
                              <a:gd name="f47" fmla="?: f27 f37 f38"/>
                              <a:gd name="f48" fmla="?: f28 f36 f35"/>
                              <a:gd name="f49" fmla="*/ f21 f29 1"/>
                              <a:gd name="f50" fmla="*/ f7 f29 1"/>
                              <a:gd name="f51" fmla="*/ f33 f29 1"/>
                              <a:gd name="f52" fmla="*/ f34 f29 1"/>
                              <a:gd name="f53" fmla="+- f44 0 f15"/>
                              <a:gd name="f54" fmla="+- f43 0 f15"/>
                              <a:gd name="f55" fmla="+- f45 0 f2"/>
                              <a:gd name="f56" fmla="?: f28 f47 f46"/>
                              <a:gd name="f57" fmla="*/ f44 f29 1"/>
                              <a:gd name="f58" fmla="*/ f43 f29 1"/>
                              <a:gd name="f59" fmla="+- f55 f2 0"/>
                              <a:gd name="f60" fmla="+- f44 0 f53"/>
                              <a:gd name="f61" fmla="+- f43 0 f54"/>
                              <a:gd name="f62" fmla="+- f53 0 f44"/>
                              <a:gd name="f63" fmla="+- f54 0 f43"/>
                              <a:gd name="f64" fmla="*/ f53 f29 1"/>
                              <a:gd name="f65" fmla="*/ f54 f29 1"/>
                              <a:gd name="f66" fmla="*/ f59 f8 1"/>
                              <a:gd name="f67" fmla="abs f60"/>
                              <a:gd name="f68" fmla="?: f60 0 f1"/>
                              <a:gd name="f69" fmla="?: f60 f1 0"/>
                              <a:gd name="f70" fmla="?: f60 f39 f40"/>
                              <a:gd name="f71" fmla="abs f61"/>
                              <a:gd name="f72" fmla="abs f62"/>
                              <a:gd name="f73" fmla="?: f61 f16 f2"/>
                              <a:gd name="f74" fmla="?: f61 f2 f16"/>
                              <a:gd name="f75" fmla="?: f61 f3 f2"/>
                              <a:gd name="f76" fmla="?: f61 f2 f3"/>
                              <a:gd name="f77" fmla="abs f63"/>
                              <a:gd name="f78" fmla="?: f63 f16 f2"/>
                              <a:gd name="f79" fmla="?: f63 f2 f16"/>
                              <a:gd name="f80" fmla="?: f63 f42 f41"/>
                              <a:gd name="f81" fmla="?: f63 f41 f42"/>
                              <a:gd name="f82" fmla="*/ f66 1 f1"/>
                              <a:gd name="f83" fmla="?: f28 f69 f68"/>
                              <a:gd name="f84" fmla="?: f28 f68 f69"/>
                              <a:gd name="f85" fmla="?: f61 f76 f75"/>
                              <a:gd name="f86" fmla="?: f61 f75 f76"/>
                              <a:gd name="f87" fmla="?: f62 f74 f73"/>
                              <a:gd name="f88" fmla="?: f27 f80 f81"/>
                              <a:gd name="f89" fmla="?: f27 f78 f79"/>
                              <a:gd name="f90" fmla="*/ f67 f29 1"/>
                              <a:gd name="f91" fmla="*/ f71 f29 1"/>
                              <a:gd name="f92" fmla="*/ f72 f29 1"/>
                              <a:gd name="f93" fmla="*/ f77 f29 1"/>
                              <a:gd name="f94" fmla="+- 0 0 f82"/>
                              <a:gd name="f95" fmla="?: f60 f83 f84"/>
                              <a:gd name="f96" fmla="?: f62 f86 f85"/>
                              <a:gd name="f97" fmla="+- 0 0 f94"/>
                              <a:gd name="f98" fmla="*/ f97 f1 1"/>
                              <a:gd name="f99" fmla="*/ f98 1 f8"/>
                              <a:gd name="f100" fmla="+- f99 0 f2"/>
                              <a:gd name="f101" fmla="cos 1 f100"/>
                              <a:gd name="f102" fmla="+- 0 0 f101"/>
                              <a:gd name="f103" fmla="+- 0 0 f102"/>
                              <a:gd name="f104" fmla="val f103"/>
                              <a:gd name="f105" fmla="+- 0 0 f104"/>
                              <a:gd name="f106" fmla="*/ f15 f105 1"/>
                              <a:gd name="f107" fmla="*/ f106 3163 1"/>
                              <a:gd name="f108" fmla="*/ f107 1 7636"/>
                              <a:gd name="f109" fmla="+- f7 f108 0"/>
                              <a:gd name="f110" fmla="+- f43 0 f108"/>
                              <a:gd name="f111" fmla="+- f44 0 f108"/>
                              <a:gd name="f112" fmla="*/ f109 f29 1"/>
                              <a:gd name="f113" fmla="*/ f110 f29 1"/>
                              <a:gd name="f114" fmla="*/ f111 f29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</a:cxnLst>
                            <a:rect l="f112" t="f112" r="f113" b="f114"/>
                            <a:pathLst>
                              <a:path>
                                <a:moveTo>
                                  <a:pt x="f49" y="f50"/>
                                </a:moveTo>
                                <a:arcTo wR="f51" hR="f52" stAng="f56" swAng="f48"/>
                                <a:lnTo>
                                  <a:pt x="f50" y="f64"/>
                                </a:lnTo>
                                <a:arcTo wR="f52" hR="f90" stAng="f95" swAng="f70"/>
                                <a:lnTo>
                                  <a:pt x="f65" y="f57"/>
                                </a:lnTo>
                                <a:arcTo wR="f91" hR="f92" stAng="f96" swAng="f87"/>
                                <a:lnTo>
                                  <a:pt x="f58" y="f49"/>
                                </a:lnTo>
                                <a:arcTo wR="f93" hR="f51" stAng="f88" swAng="f89"/>
                                <a:close/>
                              </a:path>
                            </a:pathLst>
                          </a:custGeom>
                          <a:blipFill>
                            <a:blip r:embed="rId18">
                              <a:alphaModFix/>
                            </a:blip>
                            <a:stretch>
                              <a:fillRect/>
                            </a:stretch>
                          </a:blipFill>
                          <a:ln w="12701" cap="flat">
                            <a:solidFill>
                              <a:srgbClr val="FFFFFF"/>
                            </a:solidFill>
                            <a:prstDash val="solid"/>
                            <a:miter/>
                          </a:ln>
                        </wps:spPr>
                        <wps:bodyPr lIns="0" tIns="0" rIns="0" bIns="0"/>
                      </wps:wsp>
                      <wps:wsp>
                        <wps:cNvPr id="1826980754" name="Freeform: Shape 2137633136"/>
                        <wps:cNvSpPr/>
                        <wps:spPr>
                          <a:xfrm>
                            <a:off x="1507991" y="959434"/>
                            <a:ext cx="1061024" cy="332283"/>
                          </a:xfrm>
                          <a:custGeom>
                            <a:avLst/>
                            <a:gdLst>
                              <a:gd name="f0" fmla="val 10800000"/>
                              <a:gd name="f1" fmla="val 5400000"/>
                              <a:gd name="f2" fmla="val 180"/>
                              <a:gd name="f3" fmla="val w"/>
                              <a:gd name="f4" fmla="val h"/>
                              <a:gd name="f5" fmla="val 0"/>
                              <a:gd name="f6" fmla="val 962477"/>
                              <a:gd name="f7" fmla="val 332285"/>
                              <a:gd name="f8" fmla="val 33229"/>
                              <a:gd name="f9" fmla="val 14877"/>
                              <a:gd name="f10" fmla="val 929249"/>
                              <a:gd name="f11" fmla="val 947601"/>
                              <a:gd name="f12" fmla="val 962478"/>
                              <a:gd name="f13" fmla="val 121838"/>
                              <a:gd name="f14" fmla="val 210448"/>
                              <a:gd name="f15" fmla="val 299057"/>
                              <a:gd name="f16" fmla="val 317409"/>
                              <a:gd name="f17" fmla="val 947600"/>
                              <a:gd name="f18" fmla="val 332286"/>
                              <a:gd name="f19" fmla="val 929248"/>
                              <a:gd name="f20" fmla="val 317408"/>
                              <a:gd name="f21" fmla="val 299056"/>
                              <a:gd name="f22" fmla="+- 0 0 -90"/>
                              <a:gd name="f23" fmla="*/ f3 1 962477"/>
                              <a:gd name="f24" fmla="*/ f4 1 332285"/>
                              <a:gd name="f25" fmla="+- f7 0 f5"/>
                              <a:gd name="f26" fmla="+- f6 0 f5"/>
                              <a:gd name="f27" fmla="*/ f22 f0 1"/>
                              <a:gd name="f28" fmla="*/ f26 1 962477"/>
                              <a:gd name="f29" fmla="*/ f25 1 332285"/>
                              <a:gd name="f30" fmla="*/ 0 f26 1"/>
                              <a:gd name="f31" fmla="*/ 33229 f25 1"/>
                              <a:gd name="f32" fmla="*/ 33229 f26 1"/>
                              <a:gd name="f33" fmla="*/ 0 f25 1"/>
                              <a:gd name="f34" fmla="*/ 929249 f26 1"/>
                              <a:gd name="f35" fmla="*/ 962478 f26 1"/>
                              <a:gd name="f36" fmla="*/ 962477 f26 1"/>
                              <a:gd name="f37" fmla="*/ 299057 f25 1"/>
                              <a:gd name="f38" fmla="*/ 929248 f26 1"/>
                              <a:gd name="f39" fmla="*/ 332286 f25 1"/>
                              <a:gd name="f40" fmla="*/ 332285 f25 1"/>
                              <a:gd name="f41" fmla="*/ 299056 f25 1"/>
                              <a:gd name="f42" fmla="*/ f27 1 f2"/>
                              <a:gd name="f43" fmla="*/ f30 1 962477"/>
                              <a:gd name="f44" fmla="*/ f31 1 332285"/>
                              <a:gd name="f45" fmla="*/ f32 1 962477"/>
                              <a:gd name="f46" fmla="*/ f33 1 332285"/>
                              <a:gd name="f47" fmla="*/ f34 1 962477"/>
                              <a:gd name="f48" fmla="*/ f35 1 962477"/>
                              <a:gd name="f49" fmla="*/ f36 1 962477"/>
                              <a:gd name="f50" fmla="*/ f37 1 332285"/>
                              <a:gd name="f51" fmla="*/ f38 1 962477"/>
                              <a:gd name="f52" fmla="*/ f39 1 332285"/>
                              <a:gd name="f53" fmla="*/ f40 1 332285"/>
                              <a:gd name="f54" fmla="*/ f41 1 332285"/>
                              <a:gd name="f55" fmla="*/ f5 1 f28"/>
                              <a:gd name="f56" fmla="*/ f6 1 f28"/>
                              <a:gd name="f57" fmla="*/ f5 1 f29"/>
                              <a:gd name="f58" fmla="*/ f7 1 f29"/>
                              <a:gd name="f59" fmla="+- f42 0 f1"/>
                              <a:gd name="f60" fmla="*/ f43 1 f28"/>
                              <a:gd name="f61" fmla="*/ f44 1 f29"/>
                              <a:gd name="f62" fmla="*/ f45 1 f28"/>
                              <a:gd name="f63" fmla="*/ f46 1 f29"/>
                              <a:gd name="f64" fmla="*/ f47 1 f28"/>
                              <a:gd name="f65" fmla="*/ f48 1 f28"/>
                              <a:gd name="f66" fmla="*/ f49 1 f28"/>
                              <a:gd name="f67" fmla="*/ f50 1 f29"/>
                              <a:gd name="f68" fmla="*/ f51 1 f28"/>
                              <a:gd name="f69" fmla="*/ f52 1 f29"/>
                              <a:gd name="f70" fmla="*/ f53 1 f29"/>
                              <a:gd name="f71" fmla="*/ f54 1 f29"/>
                              <a:gd name="f72" fmla="*/ f55 f23 1"/>
                              <a:gd name="f73" fmla="*/ f56 f23 1"/>
                              <a:gd name="f74" fmla="*/ f58 f24 1"/>
                              <a:gd name="f75" fmla="*/ f57 f24 1"/>
                              <a:gd name="f76" fmla="*/ f60 f23 1"/>
                              <a:gd name="f77" fmla="*/ f61 f24 1"/>
                              <a:gd name="f78" fmla="*/ f62 f23 1"/>
                              <a:gd name="f79" fmla="*/ f63 f24 1"/>
                              <a:gd name="f80" fmla="*/ f64 f23 1"/>
                              <a:gd name="f81" fmla="*/ f65 f23 1"/>
                              <a:gd name="f82" fmla="*/ f66 f23 1"/>
                              <a:gd name="f83" fmla="*/ f67 f24 1"/>
                              <a:gd name="f84" fmla="*/ f68 f23 1"/>
                              <a:gd name="f85" fmla="*/ f69 f24 1"/>
                              <a:gd name="f86" fmla="*/ f70 f24 1"/>
                              <a:gd name="f87" fmla="*/ f71 f24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  <a:cxn ang="f59">
                                <a:pos x="f76" y="f77"/>
                              </a:cxn>
                              <a:cxn ang="f59">
                                <a:pos x="f78" y="f79"/>
                              </a:cxn>
                              <a:cxn ang="f59">
                                <a:pos x="f80" y="f79"/>
                              </a:cxn>
                              <a:cxn ang="f59">
                                <a:pos x="f81" y="f77"/>
                              </a:cxn>
                              <a:cxn ang="f59">
                                <a:pos x="f82" y="f83"/>
                              </a:cxn>
                              <a:cxn ang="f59">
                                <a:pos x="f84" y="f85"/>
                              </a:cxn>
                              <a:cxn ang="f59">
                                <a:pos x="f78" y="f86"/>
                              </a:cxn>
                              <a:cxn ang="f59">
                                <a:pos x="f76" y="f87"/>
                              </a:cxn>
                              <a:cxn ang="f59">
                                <a:pos x="f76" y="f77"/>
                              </a:cxn>
                            </a:cxnLst>
                            <a:rect l="f72" t="f75" r="f73" b="f74"/>
                            <a:pathLst>
                              <a:path w="962477" h="332285">
                                <a:moveTo>
                                  <a:pt x="f5" y="f8"/>
                                </a:moveTo>
                                <a:cubicBezTo>
                                  <a:pt x="f5" y="f9"/>
                                  <a:pt x="f9" y="f5"/>
                                  <a:pt x="f8" y="f5"/>
                                </a:cubicBezTo>
                                <a:lnTo>
                                  <a:pt x="f10" y="f5"/>
                                </a:lnTo>
                                <a:cubicBezTo>
                                  <a:pt x="f11" y="f5"/>
                                  <a:pt x="f12" y="f9"/>
                                  <a:pt x="f12" y="f8"/>
                                </a:cubicBezTo>
                                <a:cubicBezTo>
                                  <a:pt x="f12" y="f13"/>
                                  <a:pt x="f6" y="f14"/>
                                  <a:pt x="f6" y="f15"/>
                                </a:cubicBezTo>
                                <a:cubicBezTo>
                                  <a:pt x="f6" y="f16"/>
                                  <a:pt x="f17" y="f18"/>
                                  <a:pt x="f19" y="f18"/>
                                </a:cubicBezTo>
                                <a:lnTo>
                                  <a:pt x="f8" y="f7"/>
                                </a:lnTo>
                                <a:cubicBezTo>
                                  <a:pt x="f9" y="f7"/>
                                  <a:pt x="f5" y="f20"/>
                                  <a:pt x="f5" y="f21"/>
                                </a:cubicBezTo>
                                <a:lnTo>
                                  <a:pt x="f5" y="f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1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0A856D3D" w14:textId="77777777" w:rsidR="00FD4F4D" w:rsidRDefault="00151ED4">
                              <w:pPr>
                                <w:spacing w:after="60" w:line="216" w:lineRule="auto"/>
                              </w:pPr>
                              <w:r>
                                <w:rPr>
                                  <w:rFonts w:cs="Calibri"/>
                                  <w:b/>
                                  <w:bCs/>
                                  <w:color w:val="000000"/>
                                  <w:sz w:val="11"/>
                                  <w:szCs w:val="11"/>
                                </w:rPr>
                                <w:t xml:space="preserve">DATA TRANSFORMATION </w:t>
                              </w:r>
                            </w:p>
                            <w:p w14:paraId="0A856D3E" w14:textId="77777777" w:rsidR="00FD4F4D" w:rsidRDefault="00151ED4">
                              <w:pPr>
                                <w:spacing w:after="20" w:line="216" w:lineRule="auto"/>
                                <w:ind w:left="90"/>
                              </w:pPr>
                              <w:r>
                                <w:rPr>
                                  <w:rFonts w:cs="Calibri"/>
                                  <w:b/>
                                  <w:bCs/>
                                  <w:color w:val="000000"/>
                                  <w:sz w:val="11"/>
                                  <w:szCs w:val="11"/>
                                </w:rPr>
                                <w:t xml:space="preserve">Dax Formulas </w:t>
                              </w:r>
                            </w:p>
                          </w:txbxContent>
                        </wps:txbx>
                        <wps:bodyPr vert="horz" wrap="square" lIns="32589" tIns="32589" rIns="32589" bIns="32589" anchor="t" anchorCtr="0" compatLnSpc="0">
                          <a:noAutofit/>
                        </wps:bodyPr>
                      </wps:wsp>
                      <wps:wsp>
                        <wps:cNvPr id="568782857" name="Freeform: Shape 1821985054"/>
                        <wps:cNvSpPr/>
                        <wps:spPr>
                          <a:xfrm>
                            <a:off x="1136891" y="505105"/>
                            <a:ext cx="385062" cy="123553"/>
                          </a:xfrm>
                          <a:custGeom>
                            <a:avLst/>
                            <a:gdLst>
                              <a:gd name="f0" fmla="val 10800000"/>
                              <a:gd name="f1" fmla="val 5400000"/>
                              <a:gd name="f2" fmla="val 180"/>
                              <a:gd name="f3" fmla="val w"/>
                              <a:gd name="f4" fmla="val h"/>
                              <a:gd name="f5" fmla="val 0"/>
                              <a:gd name="f6" fmla="val 171598"/>
                              <a:gd name="f7" fmla="val 231269"/>
                              <a:gd name="f8" fmla="val 185015"/>
                              <a:gd name="f9" fmla="val 85799"/>
                              <a:gd name="f10" fmla="val 115634"/>
                              <a:gd name="f11" fmla="val 46254"/>
                              <a:gd name="f12" fmla="+- 0 0 -90"/>
                              <a:gd name="f13" fmla="*/ f3 1 171598"/>
                              <a:gd name="f14" fmla="*/ f4 1 231269"/>
                              <a:gd name="f15" fmla="+- f7 0 f5"/>
                              <a:gd name="f16" fmla="+- f6 0 f5"/>
                              <a:gd name="f17" fmla="*/ f12 f0 1"/>
                              <a:gd name="f18" fmla="*/ f16 1 171598"/>
                              <a:gd name="f19" fmla="*/ f15 1 231269"/>
                              <a:gd name="f20" fmla="*/ 0 f16 1"/>
                              <a:gd name="f21" fmla="*/ 46254 f15 1"/>
                              <a:gd name="f22" fmla="*/ 85799 f16 1"/>
                              <a:gd name="f23" fmla="*/ 0 f15 1"/>
                              <a:gd name="f24" fmla="*/ 171598 f16 1"/>
                              <a:gd name="f25" fmla="*/ 115635 f15 1"/>
                              <a:gd name="f26" fmla="*/ 231269 f15 1"/>
                              <a:gd name="f27" fmla="*/ 185015 f15 1"/>
                              <a:gd name="f28" fmla="*/ f17 1 f2"/>
                              <a:gd name="f29" fmla="*/ f20 1 171598"/>
                              <a:gd name="f30" fmla="*/ f21 1 231269"/>
                              <a:gd name="f31" fmla="*/ f22 1 171598"/>
                              <a:gd name="f32" fmla="*/ f23 1 231269"/>
                              <a:gd name="f33" fmla="*/ f24 1 171598"/>
                              <a:gd name="f34" fmla="*/ f25 1 231269"/>
                              <a:gd name="f35" fmla="*/ f26 1 231269"/>
                              <a:gd name="f36" fmla="*/ f27 1 231269"/>
                              <a:gd name="f37" fmla="*/ f5 1 f18"/>
                              <a:gd name="f38" fmla="*/ f6 1 f18"/>
                              <a:gd name="f39" fmla="*/ f5 1 f19"/>
                              <a:gd name="f40" fmla="*/ f7 1 f19"/>
                              <a:gd name="f41" fmla="+- f28 0 f1"/>
                              <a:gd name="f42" fmla="*/ f29 1 f18"/>
                              <a:gd name="f43" fmla="*/ f30 1 f19"/>
                              <a:gd name="f44" fmla="*/ f31 1 f18"/>
                              <a:gd name="f45" fmla="*/ f32 1 f19"/>
                              <a:gd name="f46" fmla="*/ f33 1 f18"/>
                              <a:gd name="f47" fmla="*/ f34 1 f19"/>
                              <a:gd name="f48" fmla="*/ f35 1 f19"/>
                              <a:gd name="f49" fmla="*/ f36 1 f19"/>
                              <a:gd name="f50" fmla="*/ f37 f13 1"/>
                              <a:gd name="f51" fmla="*/ f38 f13 1"/>
                              <a:gd name="f52" fmla="*/ f40 f14 1"/>
                              <a:gd name="f53" fmla="*/ f39 f14 1"/>
                              <a:gd name="f54" fmla="*/ f42 f13 1"/>
                              <a:gd name="f55" fmla="*/ f43 f14 1"/>
                              <a:gd name="f56" fmla="*/ f44 f13 1"/>
                              <a:gd name="f57" fmla="*/ f45 f14 1"/>
                              <a:gd name="f58" fmla="*/ f46 f13 1"/>
                              <a:gd name="f59" fmla="*/ f47 f14 1"/>
                              <a:gd name="f60" fmla="*/ f48 f14 1"/>
                              <a:gd name="f61" fmla="*/ f49 f14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  <a:cxn ang="f41">
                                <a:pos x="f54" y="f55"/>
                              </a:cxn>
                              <a:cxn ang="f41">
                                <a:pos x="f56" y="f55"/>
                              </a:cxn>
                              <a:cxn ang="f41">
                                <a:pos x="f56" y="f57"/>
                              </a:cxn>
                              <a:cxn ang="f41">
                                <a:pos x="f58" y="f59"/>
                              </a:cxn>
                              <a:cxn ang="f41">
                                <a:pos x="f56" y="f60"/>
                              </a:cxn>
                              <a:cxn ang="f41">
                                <a:pos x="f56" y="f61"/>
                              </a:cxn>
                              <a:cxn ang="f41">
                                <a:pos x="f54" y="f61"/>
                              </a:cxn>
                              <a:cxn ang="f41">
                                <a:pos x="f54" y="f55"/>
                              </a:cxn>
                            </a:cxnLst>
                            <a:rect l="f50" t="f53" r="f51" b="f52"/>
                            <a:pathLst>
                              <a:path w="171598" h="231269">
                                <a:moveTo>
                                  <a:pt x="f6" y="f8"/>
                                </a:moveTo>
                                <a:lnTo>
                                  <a:pt x="f9" y="f8"/>
                                </a:lnTo>
                                <a:lnTo>
                                  <a:pt x="f9" y="f7"/>
                                </a:lnTo>
                                <a:lnTo>
                                  <a:pt x="f5" y="f10"/>
                                </a:lnTo>
                                <a:lnTo>
                                  <a:pt x="f9" y="f5"/>
                                </a:lnTo>
                                <a:lnTo>
                                  <a:pt x="f9" y="f11"/>
                                </a:lnTo>
                                <a:lnTo>
                                  <a:pt x="f6" y="f11"/>
                                </a:lnTo>
                                <a:lnTo>
                                  <a:pt x="f6" y="f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1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0A856D40" w14:textId="77777777" w:rsidR="00FD4F4D" w:rsidRDefault="00FD4F4D">
                              <w:pPr>
                                <w:spacing w:after="60" w:line="216" w:lineRule="auto"/>
                                <w:jc w:val="center"/>
                                <w:rPr>
                                  <w:color w:val="000000"/>
                                  <w:kern w:val="0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vert="horz" wrap="square" lIns="51480" tIns="46259" rIns="0" bIns="46250" anchor="ctr" anchorCtr="1" compatLnSpc="0">
                          <a:noAutofit/>
                        </wps:bodyPr>
                      </wps:wsp>
                      <wps:wsp>
                        <wps:cNvPr id="25568419" name="Freeform: Shape 2010683154"/>
                        <wps:cNvSpPr/>
                        <wps:spPr>
                          <a:xfrm>
                            <a:off x="149001" y="203289"/>
                            <a:ext cx="861501" cy="585243"/>
                          </a:xfrm>
                          <a:custGeom>
                            <a:avLst>
                              <a:gd name="f10" fmla="val 2160"/>
                            </a:avLst>
                            <a:gdLst>
                              <a:gd name="f1" fmla="val 10800000"/>
                              <a:gd name="f2" fmla="val 5400000"/>
                              <a:gd name="f3" fmla="val 16200000"/>
                              <a:gd name="f4" fmla="val w"/>
                              <a:gd name="f5" fmla="val h"/>
                              <a:gd name="f6" fmla="val ss"/>
                              <a:gd name="f7" fmla="val 0"/>
                              <a:gd name="f8" fmla="*/ 5419351 1 1725033"/>
                              <a:gd name="f9" fmla="val 45"/>
                              <a:gd name="f10" fmla="val 2160"/>
                              <a:gd name="f11" fmla="abs f4"/>
                              <a:gd name="f12" fmla="abs f5"/>
                              <a:gd name="f13" fmla="abs f6"/>
                              <a:gd name="f14" fmla="*/ f8 1 180"/>
                              <a:gd name="f15" fmla="val f10"/>
                              <a:gd name="f16" fmla="+- 0 0 f2"/>
                              <a:gd name="f17" fmla="?: f11 f4 1"/>
                              <a:gd name="f18" fmla="?: f12 f5 1"/>
                              <a:gd name="f19" fmla="?: f13 f6 1"/>
                              <a:gd name="f20" fmla="*/ f9 f14 1"/>
                              <a:gd name="f21" fmla="+- f7 f15 0"/>
                              <a:gd name="f22" fmla="*/ f17 1 21600"/>
                              <a:gd name="f23" fmla="*/ f18 1 21600"/>
                              <a:gd name="f24" fmla="*/ 21600 f17 1"/>
                              <a:gd name="f25" fmla="*/ 21600 f18 1"/>
                              <a:gd name="f26" fmla="+- 0 0 f20"/>
                              <a:gd name="f27" fmla="+- f7 0 f21"/>
                              <a:gd name="f28" fmla="+- f21 0 f7"/>
                              <a:gd name="f29" fmla="min f23 f22"/>
                              <a:gd name="f30" fmla="*/ f24 1 f19"/>
                              <a:gd name="f31" fmla="*/ f25 1 f19"/>
                              <a:gd name="f32" fmla="*/ f26 f1 1"/>
                              <a:gd name="f33" fmla="abs f27"/>
                              <a:gd name="f34" fmla="abs f28"/>
                              <a:gd name="f35" fmla="?: f27 f16 f2"/>
                              <a:gd name="f36" fmla="?: f27 f2 f16"/>
                              <a:gd name="f37" fmla="?: f27 f3 f2"/>
                              <a:gd name="f38" fmla="?: f27 f2 f3"/>
                              <a:gd name="f39" fmla="?: f28 f16 f2"/>
                              <a:gd name="f40" fmla="?: f28 f2 f16"/>
                              <a:gd name="f41" fmla="?: f27 0 f1"/>
                              <a:gd name="f42" fmla="?: f27 f1 0"/>
                              <a:gd name="f43" fmla="val f30"/>
                              <a:gd name="f44" fmla="val f31"/>
                              <a:gd name="f45" fmla="*/ f32 1 f8"/>
                              <a:gd name="f46" fmla="?: f27 f38 f37"/>
                              <a:gd name="f47" fmla="?: f27 f37 f38"/>
                              <a:gd name="f48" fmla="?: f28 f36 f35"/>
                              <a:gd name="f49" fmla="*/ f21 f29 1"/>
                              <a:gd name="f50" fmla="*/ f7 f29 1"/>
                              <a:gd name="f51" fmla="*/ f33 f29 1"/>
                              <a:gd name="f52" fmla="*/ f34 f29 1"/>
                              <a:gd name="f53" fmla="+- f44 0 f15"/>
                              <a:gd name="f54" fmla="+- f43 0 f15"/>
                              <a:gd name="f55" fmla="+- f45 0 f2"/>
                              <a:gd name="f56" fmla="?: f28 f47 f46"/>
                              <a:gd name="f57" fmla="*/ f44 f29 1"/>
                              <a:gd name="f58" fmla="*/ f43 f29 1"/>
                              <a:gd name="f59" fmla="+- f55 f2 0"/>
                              <a:gd name="f60" fmla="+- f44 0 f53"/>
                              <a:gd name="f61" fmla="+- f43 0 f54"/>
                              <a:gd name="f62" fmla="+- f53 0 f44"/>
                              <a:gd name="f63" fmla="+- f54 0 f43"/>
                              <a:gd name="f64" fmla="*/ f53 f29 1"/>
                              <a:gd name="f65" fmla="*/ f54 f29 1"/>
                              <a:gd name="f66" fmla="*/ f59 f8 1"/>
                              <a:gd name="f67" fmla="abs f60"/>
                              <a:gd name="f68" fmla="?: f60 0 f1"/>
                              <a:gd name="f69" fmla="?: f60 f1 0"/>
                              <a:gd name="f70" fmla="?: f60 f39 f40"/>
                              <a:gd name="f71" fmla="abs f61"/>
                              <a:gd name="f72" fmla="abs f62"/>
                              <a:gd name="f73" fmla="?: f61 f16 f2"/>
                              <a:gd name="f74" fmla="?: f61 f2 f16"/>
                              <a:gd name="f75" fmla="?: f61 f3 f2"/>
                              <a:gd name="f76" fmla="?: f61 f2 f3"/>
                              <a:gd name="f77" fmla="abs f63"/>
                              <a:gd name="f78" fmla="?: f63 f16 f2"/>
                              <a:gd name="f79" fmla="?: f63 f2 f16"/>
                              <a:gd name="f80" fmla="?: f63 f42 f41"/>
                              <a:gd name="f81" fmla="?: f63 f41 f42"/>
                              <a:gd name="f82" fmla="*/ f66 1 f1"/>
                              <a:gd name="f83" fmla="?: f28 f69 f68"/>
                              <a:gd name="f84" fmla="?: f28 f68 f69"/>
                              <a:gd name="f85" fmla="?: f61 f76 f75"/>
                              <a:gd name="f86" fmla="?: f61 f75 f76"/>
                              <a:gd name="f87" fmla="?: f62 f74 f73"/>
                              <a:gd name="f88" fmla="?: f27 f80 f81"/>
                              <a:gd name="f89" fmla="?: f27 f78 f79"/>
                              <a:gd name="f90" fmla="*/ f67 f29 1"/>
                              <a:gd name="f91" fmla="*/ f71 f29 1"/>
                              <a:gd name="f92" fmla="*/ f72 f29 1"/>
                              <a:gd name="f93" fmla="*/ f77 f29 1"/>
                              <a:gd name="f94" fmla="+- 0 0 f82"/>
                              <a:gd name="f95" fmla="?: f60 f83 f84"/>
                              <a:gd name="f96" fmla="?: f62 f86 f85"/>
                              <a:gd name="f97" fmla="+- 0 0 f94"/>
                              <a:gd name="f98" fmla="*/ f97 f1 1"/>
                              <a:gd name="f99" fmla="*/ f98 1 f8"/>
                              <a:gd name="f100" fmla="+- f99 0 f2"/>
                              <a:gd name="f101" fmla="cos 1 f100"/>
                              <a:gd name="f102" fmla="+- 0 0 f101"/>
                              <a:gd name="f103" fmla="+- 0 0 f102"/>
                              <a:gd name="f104" fmla="val f103"/>
                              <a:gd name="f105" fmla="+- 0 0 f104"/>
                              <a:gd name="f106" fmla="*/ f15 f105 1"/>
                              <a:gd name="f107" fmla="*/ f106 3163 1"/>
                              <a:gd name="f108" fmla="*/ f107 1 7636"/>
                              <a:gd name="f109" fmla="+- f7 f108 0"/>
                              <a:gd name="f110" fmla="+- f43 0 f108"/>
                              <a:gd name="f111" fmla="+- f44 0 f108"/>
                              <a:gd name="f112" fmla="*/ f109 f29 1"/>
                              <a:gd name="f113" fmla="*/ f110 f29 1"/>
                              <a:gd name="f114" fmla="*/ f111 f29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</a:cxnLst>
                            <a:rect l="f112" t="f112" r="f113" b="f114"/>
                            <a:pathLst>
                              <a:path>
                                <a:moveTo>
                                  <a:pt x="f49" y="f50"/>
                                </a:moveTo>
                                <a:arcTo wR="f51" hR="f52" stAng="f56" swAng="f48"/>
                                <a:lnTo>
                                  <a:pt x="f50" y="f64"/>
                                </a:lnTo>
                                <a:arcTo wR="f52" hR="f90" stAng="f95" swAng="f70"/>
                                <a:lnTo>
                                  <a:pt x="f65" y="f57"/>
                                </a:lnTo>
                                <a:arcTo wR="f91" hR="f92" stAng="f96" swAng="f87"/>
                                <a:lnTo>
                                  <a:pt x="f58" y="f49"/>
                                </a:lnTo>
                                <a:arcTo wR="f93" hR="f51" stAng="f88" swAng="f89"/>
                                <a:close/>
                              </a:path>
                            </a:pathLst>
                          </a:custGeom>
                          <a:blipFill>
                            <a:blip r:embed="rId19">
                              <a:alphaModFix/>
                            </a:blip>
                            <a:stretch>
                              <a:fillRect/>
                            </a:stretch>
                          </a:blipFill>
                          <a:ln w="12701" cap="flat">
                            <a:solidFill>
                              <a:srgbClr val="FFFFFF"/>
                            </a:solidFill>
                            <a:prstDash val="solid"/>
                            <a:miter/>
                          </a:ln>
                        </wps:spPr>
                        <wps:bodyPr lIns="0" tIns="0" rIns="0" bIns="0"/>
                      </wps:wsp>
                      <wps:wsp>
                        <wps:cNvPr id="709940089" name="Freeform: Shape 1372056258"/>
                        <wps:cNvSpPr/>
                        <wps:spPr>
                          <a:xfrm>
                            <a:off x="0" y="895590"/>
                            <a:ext cx="1061024" cy="446373"/>
                          </a:xfrm>
                          <a:custGeom>
                            <a:avLst/>
                            <a:gdLst>
                              <a:gd name="f0" fmla="val 10800000"/>
                              <a:gd name="f1" fmla="val 5400000"/>
                              <a:gd name="f2" fmla="val 180"/>
                              <a:gd name="f3" fmla="val w"/>
                              <a:gd name="f4" fmla="val h"/>
                              <a:gd name="f5" fmla="val 0"/>
                              <a:gd name="f6" fmla="val 962477"/>
                              <a:gd name="f7" fmla="val 446377"/>
                              <a:gd name="f8" fmla="val 44638"/>
                              <a:gd name="f9" fmla="val 19985"/>
                              <a:gd name="f10" fmla="val 917839"/>
                              <a:gd name="f11" fmla="val 942492"/>
                              <a:gd name="f12" fmla="val 401739"/>
                              <a:gd name="f13" fmla="val 426392"/>
                              <a:gd name="f14" fmla="+- 0 0 -90"/>
                              <a:gd name="f15" fmla="*/ f3 1 962477"/>
                              <a:gd name="f16" fmla="*/ f4 1 446377"/>
                              <a:gd name="f17" fmla="+- f7 0 f5"/>
                              <a:gd name="f18" fmla="+- f6 0 f5"/>
                              <a:gd name="f19" fmla="*/ f14 f0 1"/>
                              <a:gd name="f20" fmla="*/ f18 1 962477"/>
                              <a:gd name="f21" fmla="*/ f17 1 446377"/>
                              <a:gd name="f22" fmla="*/ 0 f18 1"/>
                              <a:gd name="f23" fmla="*/ 44638 f17 1"/>
                              <a:gd name="f24" fmla="*/ 44638 f18 1"/>
                              <a:gd name="f25" fmla="*/ 0 f17 1"/>
                              <a:gd name="f26" fmla="*/ 917839 f18 1"/>
                              <a:gd name="f27" fmla="*/ 962477 f18 1"/>
                              <a:gd name="f28" fmla="*/ 401739 f17 1"/>
                              <a:gd name="f29" fmla="*/ 446377 f17 1"/>
                              <a:gd name="f30" fmla="*/ f19 1 f2"/>
                              <a:gd name="f31" fmla="*/ f22 1 962477"/>
                              <a:gd name="f32" fmla="*/ f23 1 446377"/>
                              <a:gd name="f33" fmla="*/ f24 1 962477"/>
                              <a:gd name="f34" fmla="*/ f25 1 446377"/>
                              <a:gd name="f35" fmla="*/ f26 1 962477"/>
                              <a:gd name="f36" fmla="*/ f27 1 962477"/>
                              <a:gd name="f37" fmla="*/ f28 1 446377"/>
                              <a:gd name="f38" fmla="*/ f29 1 446377"/>
                              <a:gd name="f39" fmla="*/ f5 1 f20"/>
                              <a:gd name="f40" fmla="*/ f6 1 f20"/>
                              <a:gd name="f41" fmla="*/ f5 1 f21"/>
                              <a:gd name="f42" fmla="*/ f7 1 f21"/>
                              <a:gd name="f43" fmla="+- f30 0 f1"/>
                              <a:gd name="f44" fmla="*/ f31 1 f20"/>
                              <a:gd name="f45" fmla="*/ f32 1 f21"/>
                              <a:gd name="f46" fmla="*/ f33 1 f20"/>
                              <a:gd name="f47" fmla="*/ f34 1 f21"/>
                              <a:gd name="f48" fmla="*/ f35 1 f20"/>
                              <a:gd name="f49" fmla="*/ f36 1 f20"/>
                              <a:gd name="f50" fmla="*/ f37 1 f21"/>
                              <a:gd name="f51" fmla="*/ f38 1 f21"/>
                              <a:gd name="f52" fmla="*/ f39 f15 1"/>
                              <a:gd name="f53" fmla="*/ f40 f15 1"/>
                              <a:gd name="f54" fmla="*/ f42 f16 1"/>
                              <a:gd name="f55" fmla="*/ f41 f16 1"/>
                              <a:gd name="f56" fmla="*/ f44 f15 1"/>
                              <a:gd name="f57" fmla="*/ f45 f16 1"/>
                              <a:gd name="f58" fmla="*/ f46 f15 1"/>
                              <a:gd name="f59" fmla="*/ f47 f16 1"/>
                              <a:gd name="f60" fmla="*/ f48 f15 1"/>
                              <a:gd name="f61" fmla="*/ f49 f15 1"/>
                              <a:gd name="f62" fmla="*/ f50 f16 1"/>
                              <a:gd name="f63" fmla="*/ f51 f16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  <a:cxn ang="f43">
                                <a:pos x="f56" y="f57"/>
                              </a:cxn>
                              <a:cxn ang="f43">
                                <a:pos x="f58" y="f59"/>
                              </a:cxn>
                              <a:cxn ang="f43">
                                <a:pos x="f60" y="f59"/>
                              </a:cxn>
                              <a:cxn ang="f43">
                                <a:pos x="f61" y="f57"/>
                              </a:cxn>
                              <a:cxn ang="f43">
                                <a:pos x="f61" y="f62"/>
                              </a:cxn>
                              <a:cxn ang="f43">
                                <a:pos x="f60" y="f63"/>
                              </a:cxn>
                              <a:cxn ang="f43">
                                <a:pos x="f58" y="f63"/>
                              </a:cxn>
                              <a:cxn ang="f43">
                                <a:pos x="f56" y="f62"/>
                              </a:cxn>
                              <a:cxn ang="f43">
                                <a:pos x="f56" y="f57"/>
                              </a:cxn>
                            </a:cxnLst>
                            <a:rect l="f52" t="f55" r="f53" b="f54"/>
                            <a:pathLst>
                              <a:path w="962477" h="446377">
                                <a:moveTo>
                                  <a:pt x="f5" y="f8"/>
                                </a:moveTo>
                                <a:cubicBezTo>
                                  <a:pt x="f5" y="f9"/>
                                  <a:pt x="f9" y="f5"/>
                                  <a:pt x="f8" y="f5"/>
                                </a:cubicBezTo>
                                <a:lnTo>
                                  <a:pt x="f10" y="f5"/>
                                </a:lnTo>
                                <a:cubicBezTo>
                                  <a:pt x="f11" y="f5"/>
                                  <a:pt x="f6" y="f9"/>
                                  <a:pt x="f6" y="f8"/>
                                </a:cubicBezTo>
                                <a:lnTo>
                                  <a:pt x="f6" y="f12"/>
                                </a:lnTo>
                                <a:cubicBezTo>
                                  <a:pt x="f6" y="f13"/>
                                  <a:pt x="f11" y="f7"/>
                                  <a:pt x="f10" y="f7"/>
                                </a:cubicBezTo>
                                <a:lnTo>
                                  <a:pt x="f8" y="f7"/>
                                </a:lnTo>
                                <a:cubicBezTo>
                                  <a:pt x="f9" y="f7"/>
                                  <a:pt x="f5" y="f13"/>
                                  <a:pt x="f5" y="f12"/>
                                </a:cubicBezTo>
                                <a:lnTo>
                                  <a:pt x="f5" y="f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1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0A856D42" w14:textId="77777777" w:rsidR="00FD4F4D" w:rsidRDefault="00151ED4">
                              <w:pPr>
                                <w:spacing w:after="60" w:line="216" w:lineRule="auto"/>
                                <w:jc w:val="center"/>
                              </w:pPr>
                              <w:r>
                                <w:rPr>
                                  <w:rFonts w:cs="Calibri"/>
                                  <w:b/>
                                  <w:bCs/>
                                  <w:color w:val="000000"/>
                                  <w:sz w:val="11"/>
                                  <w:szCs w:val="11"/>
                                </w:rPr>
                                <w:t xml:space="preserve">DATA </w:t>
                              </w:r>
                              <w:r>
                                <w:rPr>
                                  <w:rFonts w:cs="Calibri"/>
                                  <w:b/>
                                  <w:bCs/>
                                  <w:color w:val="000000"/>
                                  <w:sz w:val="11"/>
                                  <w:szCs w:val="11"/>
                                </w:rPr>
                                <w:t>VISUALIZATION</w:t>
                              </w:r>
                            </w:p>
                            <w:p w14:paraId="0A856D43" w14:textId="77777777" w:rsidR="00FD4F4D" w:rsidRDefault="00151ED4">
                              <w:pPr>
                                <w:spacing w:after="60" w:line="216" w:lineRule="auto"/>
                                <w:jc w:val="center"/>
                              </w:pPr>
                              <w:r>
                                <w:rPr>
                                  <w:rFonts w:cs="Calibri"/>
                                  <w:b/>
                                  <w:bCs/>
                                  <w:color w:val="000000"/>
                                  <w:sz w:val="11"/>
                                  <w:szCs w:val="11"/>
                                </w:rPr>
                                <w:t>creating charts, dashboards</w:t>
                              </w:r>
                            </w:p>
                            <w:p w14:paraId="0A856D44" w14:textId="77777777" w:rsidR="00FD4F4D" w:rsidRDefault="00151ED4">
                              <w:pPr>
                                <w:spacing w:after="60" w:line="216" w:lineRule="auto"/>
                                <w:jc w:val="center"/>
                              </w:pPr>
                              <w:r>
                                <w:rPr>
                                  <w:rFonts w:cs="Calibri"/>
                                  <w:b/>
                                  <w:bCs/>
                                  <w:color w:val="000000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wrap="square" lIns="35935" tIns="35935" rIns="35935" bIns="35935" anchor="ctr" anchorCtr="1" compatLnSpc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856D19" id="Diagram 2" o:spid="_x0000_s1042" style="width:483.35pt;height:108.6pt;mso-position-horizontal-relative:char;mso-position-vertical-relative:line" coordsize="61388,137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">
                <v:shape id="Freeform: Shape 1769508151" o:spid="_x0000_s1043" style="position:absolute;left:50778;width:10610;height:9593;visibility:visible;mso-wrap-style:square;v-text-anchor:top" coordsize="1061024,95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" path="m95940,at,,191880,191880,95940,,,95940l,863457at,767517,191880,959397,,863457,95940,959397l965084,959397at869144,767517,1061024,959397,965084,959397,1061024,863457l1061024,95940at869144,,1061024,191880,1061024,95940,965084,l95940,xe" strokecolor="white" strokeweight=".35281mm">
                  <v:fill r:id="rId20" o:title="" recolor="t" rotate="t" type="frame"/>
                  <v:stroke joinstyle="miter"/>
                  <v:path arrowok="t" o:connecttype="custom" o:connectlocs="530512,0;1061024,479699;530512,959397;0,479699" o:connectangles="270,0,90,180" textboxrect="28101,28101,1032923,931296"/>
                </v:shape>
                <v:shape id="Freeform: Shape 1193783914" o:spid="_x0000_s1044" style="position:absolute;left:49914;top:9693;width:10611;height:3870;visibility:visible;mso-wrap-style:square;v-text-anchor:middle-center" coordsize="962477,38700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" adj="-11796480,,5400" path="m,38700c,17327,17327,,38700,l923777,v21373,,38700,17327,38700,38700l962477,348302v,21373,-17327,38700,-38700,38700l38700,387002c17327,387002,,369675,,348302l,38700xe" strokeweight=".35281mm">
                  <v:stroke joinstyle="miter"/>
                  <v:formulas/>
                  <v:path arrowok="t" o:connecttype="custom" o:connectlocs="530512,0;1061024,193501;530512,387001;0,193501;0,38700;42662,0;1018362,0;1061024,38700;1061024,348301;1018362,387001;42662,387001;0,348301;0,38700" o:connectangles="270,0,90,180,0,0,0,0,0,0,0,0,0" textboxrect="0,0,962477,387002"/>
                  <v:textbox inset=".94994mm,.94994mm,.94994mm,.94994mm">
                    <w:txbxContent>
                      <w:p w14:paraId="0A856D33" w14:textId="77777777" w:rsidR="00FD4F4D" w:rsidRDefault="00151ED4">
                        <w:pPr>
                          <w:spacing w:after="60" w:line="216" w:lineRule="auto"/>
                          <w:jc w:val="center"/>
                        </w:pPr>
                        <w:r>
                          <w:rPr>
                            <w:rFonts w:cs="Calibri"/>
                            <w:b/>
                            <w:bCs/>
                            <w:color w:val="000000"/>
                            <w:sz w:val="11"/>
                            <w:szCs w:val="11"/>
                          </w:rPr>
                          <w:t>EDA (EXPLORATORY DATA ANALYSIS)</w:t>
                        </w:r>
                      </w:p>
                    </w:txbxContent>
                  </v:textbox>
                </v:shape>
                <v:shape id="Freeform: Shape 37934339" o:spid="_x0000_s1045" style="position:absolute;left:46762;top:3636;width:3861;height:1936;visibility:visible;mso-wrap-style:square;v-text-anchor:middle-center" coordsize="181907,23126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" adj="-11796480,,5400" path="m181907,185015r-90954,l90953,231269,,115634,90953,r,46254l181907,46254r,138761xe" strokeweight=".35281mm">
                  <v:stroke joinstyle="miter"/>
                  <v:formulas/>
                  <v:path arrowok="t" o:connecttype="custom" o:connectlocs="193002,0;386004,96776;193002,193551;0,96776;0,38710;193003,38710;193003,0;386004,96776;193003,193551;193003,154841;0,154841;0,38710" o:connectangles="270,0,90,180,0,0,0,0,0,0,0,0" textboxrect="0,0,181907,231269"/>
                  <v:textbox inset="1.51586mm,1.285mm,0,1.2847mm">
                    <w:txbxContent>
                      <w:p w14:paraId="0A856D35" w14:textId="77777777" w:rsidR="00FD4F4D" w:rsidRDefault="00FD4F4D">
                        <w:pPr>
                          <w:spacing w:after="60" w:line="216" w:lineRule="auto"/>
                          <w:jc w:val="center"/>
                          <w:rPr>
                            <w:color w:val="000000"/>
                            <w:kern w:val="0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  <v:shape id="Freeform: Shape 812734625" o:spid="_x0000_s1046" style="position:absolute;left:34438;top:1687;width:10610;height:6211;visibility:visible;mso-wrap-style:square;v-text-anchor:top" coordsize="1061024,62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" path="m62111,at,,124222,124222,62111,,,62111l,558995at,496884,124222,621106,,558995,62111,621106l998913,621106at936802,496884,1061024,621106,998913,621106,1061024,558995l1061024,62111at936802,,1061024,124222,1061024,62111,998913,l62111,xe" strokecolor="white" strokeweight=".35281mm">
                  <v:fill r:id="rId21" o:title="" recolor="t" rotate="t" type="frame"/>
                  <v:stroke joinstyle="miter"/>
                  <v:path arrowok="t" o:connecttype="custom" o:connectlocs="530512,0;1061024,310553;530512,621106;0,310553" o:connectangles="270,0,90,180" textboxrect="18192,18192,1042832,602914"/>
                </v:shape>
                <v:shape id="Freeform: Shape 281468394" o:spid="_x0000_s1047" style="position:absolute;left:30545;top:9059;width:15572;height:4731;visibility:visible;mso-wrap-style:square;v-text-anchor:top" coordsize="1412608,47301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" adj="-11796480,,5400" path="m,47302c,21178,21178,,47302,l1365306,v26124,,47302,21178,47302,47302l1412608,425717v,26124,-21178,47302,-47302,47302l47302,473019c21178,473019,,451841,,425717l,47302xe" strokeweight=".35281mm">
                  <v:stroke joinstyle="miter"/>
                  <v:formulas/>
                  <v:path arrowok="t" o:connecttype="custom" o:connectlocs="778621,0;1557241,236510;778621,473019;0,236510;0,47302;52145,0;1505096,0;1557241,47302;1557241,425717;1505096,473019;52145,473019;0,425717;0,47302" o:connectangles="270,0,90,180,0,0,0,0,0,0,0,0,0" textboxrect="0,0,1412608,473019"/>
                  <v:textbox inset="1.0198mm,1.0198mm,1.0198mm,1.0198mm">
                    <w:txbxContent>
                      <w:p w14:paraId="0A856D37" w14:textId="77777777" w:rsidR="00FD4F4D" w:rsidRDefault="00151ED4">
                        <w:pPr>
                          <w:spacing w:after="60" w:line="216" w:lineRule="auto"/>
                        </w:pPr>
                        <w:r>
                          <w:rPr>
                            <w:rFonts w:cs="Calibri"/>
                            <w:b/>
                            <w:bCs/>
                            <w:color w:val="000000"/>
                            <w:sz w:val="11"/>
                            <w:szCs w:val="11"/>
                          </w:rPr>
                          <w:t xml:space="preserve">DATA PREPROCESSING </w:t>
                        </w:r>
                      </w:p>
                      <w:p w14:paraId="0A856D38" w14:textId="77777777" w:rsidR="00FD4F4D" w:rsidRDefault="00151ED4">
                        <w:pPr>
                          <w:spacing w:after="20" w:line="216" w:lineRule="auto"/>
                          <w:rPr>
                            <w:rFonts w:cs="Calibri"/>
                            <w:b/>
                            <w:bCs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cs="Calibri"/>
                            <w:b/>
                            <w:bCs/>
                            <w:color w:val="000000"/>
                            <w:sz w:val="11"/>
                            <w:szCs w:val="11"/>
                          </w:rPr>
                          <w:t xml:space="preserve"> Outlier treatment, discretization, normalization,</w:t>
                        </w:r>
                      </w:p>
                      <w:p w14:paraId="0A856D39" w14:textId="77777777" w:rsidR="00FD4F4D" w:rsidRDefault="00151ED4">
                        <w:pPr>
                          <w:spacing w:after="20" w:line="216" w:lineRule="auto"/>
                        </w:pPr>
                        <w:r>
                          <w:rPr>
                            <w:rFonts w:cs="Calibri"/>
                            <w:b/>
                            <w:bCs/>
                            <w:color w:val="000000"/>
                            <w:sz w:val="11"/>
                            <w:szCs w:val="11"/>
                          </w:rPr>
                          <w:t>transformation</w:t>
                        </w:r>
                      </w:p>
                    </w:txbxContent>
                  </v:textbox>
                </v:shape>
                <v:shape id="Freeform: Shape 1475188005" o:spid="_x0000_s1048" style="position:absolute;left:28616;top:4291;width:4198;height:1898;visibility:visible;mso-wrap-style:square;v-text-anchor:middle-center" coordsize="264285,23126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" adj="-11796480,,5400" path="m264285,185015r-148651,l115634,231269,,115634,115634,r,46254l264285,46254r,138761xe" strokeweight=".35281mm">
                  <v:stroke joinstyle="miter"/>
                  <v:formulas/>
                  <v:path arrowok="t" o:connecttype="custom" o:connectlocs="209873,0;419746,94928;209873,189856;0,94928;0,37971;236092,37971;236092,0;419746,94928;236092,189856;236092,151885;0,151885;0,37971" o:connectangles="270,0,90,180,0,0,0,0,0,0,0,0" textboxrect="0,0,264285,231269"/>
                  <v:textbox inset="1.92708mm,1.2847mm,0,1.285mm">
                    <w:txbxContent>
                      <w:p w14:paraId="0A856D3B" w14:textId="77777777" w:rsidR="00FD4F4D" w:rsidRDefault="00FD4F4D">
                        <w:pPr>
                          <w:spacing w:after="60" w:line="216" w:lineRule="auto"/>
                          <w:jc w:val="center"/>
                          <w:rPr>
                            <w:color w:val="000000"/>
                            <w:kern w:val="0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  <v:shape id="Freeform: Shape 455927965" o:spid="_x0000_s1049" style="position:absolute;left:15508;top:1876;width:10610;height:6861;visibility:visible;mso-wrap-style:square;v-text-anchor:top" coordsize="1061024,686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" path="m68610,at,,137220,137220,68610,,,68610l,617491at,548881,137220,686101,,617491,68610,686101l992414,686101at923804,548881,1061024,686101,992414,686101,1061024,617491l1061024,68610at923804,,1061024,137220,1061024,68610,992414,l68610,xe" strokecolor="white" strokeweight=".35281mm">
                  <v:fill r:id="rId22" o:title="" recolor="t" rotate="t" type="frame"/>
                  <v:stroke joinstyle="miter"/>
                  <v:path arrowok="t" o:connecttype="custom" o:connectlocs="530512,0;1061024,343051;530512,686101;0,343051" o:connectangles="270,0,90,180" textboxrect="20096,20096,1040928,666005"/>
                </v:shape>
                <v:shape id="Freeform: Shape 2137633136" o:spid="_x0000_s1050" style="position:absolute;left:15079;top:9594;width:10611;height:3323;visibility:visible;mso-wrap-style:square;v-text-anchor:top" coordsize="962477,33228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" adj="-11796480,,5400" path="m,33229c,14877,14877,,33229,l929249,v18352,,33229,14877,33229,33229c962478,121838,962477,210448,962477,299057v,18352,-14877,33229,-33229,33229l33229,332285c14877,332285,,317408,,299056l,33229xe" strokeweight=".35281mm">
                  <v:stroke joinstyle="miter"/>
                  <v:formulas/>
                  <v:path arrowok="t" o:connecttype="custom" o:connectlocs="530512,0;1061024,166142;530512,332283;0,166142;0,33229;36631,0;1024394,0;1061025,33229;1061024,299055;1024393,332284;36631,332283;0,299054;0,33229" o:connectangles="270,0,90,180,0,0,0,0,0,0,0,0,0" textboxrect="0,0,962477,332285"/>
                  <v:textbox inset=".90525mm,.90525mm,.90525mm,.90525mm">
                    <w:txbxContent>
                      <w:p w14:paraId="0A856D3D" w14:textId="77777777" w:rsidR="00FD4F4D" w:rsidRDefault="00151ED4">
                        <w:pPr>
                          <w:spacing w:after="60" w:line="216" w:lineRule="auto"/>
                        </w:pPr>
                        <w:r>
                          <w:rPr>
                            <w:rFonts w:cs="Calibri"/>
                            <w:b/>
                            <w:bCs/>
                            <w:color w:val="000000"/>
                            <w:sz w:val="11"/>
                            <w:szCs w:val="11"/>
                          </w:rPr>
                          <w:t xml:space="preserve">DATA TRANSFORMATION </w:t>
                        </w:r>
                      </w:p>
                      <w:p w14:paraId="0A856D3E" w14:textId="77777777" w:rsidR="00FD4F4D" w:rsidRDefault="00151ED4">
                        <w:pPr>
                          <w:spacing w:after="20" w:line="216" w:lineRule="auto"/>
                          <w:ind w:left="90"/>
                        </w:pPr>
                        <w:r>
                          <w:rPr>
                            <w:rFonts w:cs="Calibri"/>
                            <w:b/>
                            <w:bCs/>
                            <w:color w:val="000000"/>
                            <w:sz w:val="11"/>
                            <w:szCs w:val="11"/>
                          </w:rPr>
                          <w:t xml:space="preserve">Dax Formulas </w:t>
                        </w:r>
                      </w:p>
                    </w:txbxContent>
                  </v:textbox>
                </v:shape>
                <v:shape id="Freeform: Shape 1821985054" o:spid="_x0000_s1051" style="position:absolute;left:11368;top:5051;width:3851;height:1235;visibility:visible;mso-wrap-style:square;v-text-anchor:middle-center" coordsize="171598,23126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" adj="-11796480,,5400" path="m171598,185015r-85799,l85799,231269,,115634,85799,r,46254l171598,46254r,138761xe" strokeweight=".35281mm">
                  <v:stroke joinstyle="miter"/>
                  <v:formulas/>
                  <v:path arrowok="t" o:connecttype="custom" o:connectlocs="192531,0;385062,61777;192531,123553;0,61777;0,24711;192531,24711;192531,0;385062,61777;192531,123553;192531,98842;0,98842;0,24711" o:connectangles="270,0,90,180,0,0,0,0,0,0,0,0" textboxrect="0,0,171598,231269"/>
                  <v:textbox inset="1.43mm,1.285mm,0,1.2847mm">
                    <w:txbxContent>
                      <w:p w14:paraId="0A856D40" w14:textId="77777777" w:rsidR="00FD4F4D" w:rsidRDefault="00FD4F4D">
                        <w:pPr>
                          <w:spacing w:after="60" w:line="216" w:lineRule="auto"/>
                          <w:jc w:val="center"/>
                          <w:rPr>
                            <w:color w:val="000000"/>
                            <w:kern w:val="0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  <v:shape id="Freeform: Shape 2010683154" o:spid="_x0000_s1052" style="position:absolute;left:1490;top:2032;width:8615;height:5853;visibility:visible;mso-wrap-style:square;v-text-anchor:top" coordsize="861501,585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" path="m58524,at,,117048,117048,58524,,,58524l,526719at,468195,117048,585243,,526719,58524,585243l802977,585243at744453,468195,861501,585243,802977,585243,861501,526719l861501,58524at744453,,861501,117048,861501,58524,802977,l58524,xe" strokecolor="white" strokeweight=".35281mm">
                  <v:fill r:id="rId23" o:title="" recolor="t" rotate="t" type="frame"/>
                  <v:stroke joinstyle="miter"/>
                  <v:path arrowok="t" o:connecttype="custom" o:connectlocs="430751,0;861501,292622;430751,585243;0,292622" o:connectangles="270,0,90,180" textboxrect="17142,17142,844359,568101"/>
                </v:shape>
                <v:shape id="Freeform: Shape 1372056258" o:spid="_x0000_s1053" style="position:absolute;top:8955;width:10610;height:4464;visibility:visible;mso-wrap-style:square;v-text-anchor:middle-center" coordsize="962477,44637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" adj="-11796480,,5400" path="m,44638c,19985,19985,,44638,l917839,v24653,,44638,19985,44638,44638l962477,401739v,24653,-19985,44638,-44638,44638l44638,446377c19985,446377,,426392,,401739l,44638xe" strokeweight=".35281mm">
                  <v:stroke joinstyle="miter"/>
                  <v:formulas/>
                  <v:path arrowok="t" o:connecttype="custom" o:connectlocs="530512,0;1061024,223187;530512,446373;0,223187;0,44638;49208,0;1011816,0;1061024,44638;1061024,401735;1011816,446373;49208,446373;0,401735;0,44638" o:connectangles="270,0,90,180,0,0,0,0,0,0,0,0,0" textboxrect="0,0,962477,446377"/>
                  <v:textbox inset=".99819mm,.99819mm,.99819mm,.99819mm">
                    <w:txbxContent>
                      <w:p w14:paraId="0A856D42" w14:textId="77777777" w:rsidR="00FD4F4D" w:rsidRDefault="00151ED4">
                        <w:pPr>
                          <w:spacing w:after="60" w:line="216" w:lineRule="auto"/>
                          <w:jc w:val="center"/>
                        </w:pPr>
                        <w:r>
                          <w:rPr>
                            <w:rFonts w:cs="Calibri"/>
                            <w:b/>
                            <w:bCs/>
                            <w:color w:val="000000"/>
                            <w:sz w:val="11"/>
                            <w:szCs w:val="11"/>
                          </w:rPr>
                          <w:t xml:space="preserve">DATA </w:t>
                        </w:r>
                        <w:r>
                          <w:rPr>
                            <w:rFonts w:cs="Calibri"/>
                            <w:b/>
                            <w:bCs/>
                            <w:color w:val="000000"/>
                            <w:sz w:val="11"/>
                            <w:szCs w:val="11"/>
                          </w:rPr>
                          <w:t>VISUALIZATION</w:t>
                        </w:r>
                      </w:p>
                      <w:p w14:paraId="0A856D43" w14:textId="77777777" w:rsidR="00FD4F4D" w:rsidRDefault="00151ED4">
                        <w:pPr>
                          <w:spacing w:after="60" w:line="216" w:lineRule="auto"/>
                          <w:jc w:val="center"/>
                        </w:pPr>
                        <w:r>
                          <w:rPr>
                            <w:rFonts w:cs="Calibri"/>
                            <w:b/>
                            <w:bCs/>
                            <w:color w:val="000000"/>
                            <w:sz w:val="11"/>
                            <w:szCs w:val="11"/>
                          </w:rPr>
                          <w:t>creating charts, dashboards</w:t>
                        </w:r>
                      </w:p>
                      <w:p w14:paraId="0A856D44" w14:textId="77777777" w:rsidR="00FD4F4D" w:rsidRDefault="00151ED4">
                        <w:pPr>
                          <w:spacing w:after="60" w:line="216" w:lineRule="auto"/>
                          <w:jc w:val="center"/>
                        </w:pPr>
                        <w:r>
                          <w:rPr>
                            <w:rFonts w:cs="Calibri"/>
                            <w:b/>
                            <w:bCs/>
                            <w:color w:val="000000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FD4F4D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56D1F" w14:textId="77777777" w:rsidR="00151ED4" w:rsidRDefault="00151ED4">
      <w:pPr>
        <w:spacing w:after="0" w:line="240" w:lineRule="auto"/>
      </w:pPr>
      <w:r>
        <w:separator/>
      </w:r>
    </w:p>
  </w:endnote>
  <w:endnote w:type="continuationSeparator" w:id="0">
    <w:p w14:paraId="0A856D21" w14:textId="77777777" w:rsidR="00151ED4" w:rsidRDefault="00151E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56D1B" w14:textId="77777777" w:rsidR="00151ED4" w:rsidRDefault="00151ED4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0A856D1D" w14:textId="77777777" w:rsidR="00151ED4" w:rsidRDefault="00151ED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attachedTemplate r:id="rId1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FD4F4D"/>
    <w:rsid w:val="00151ED4"/>
    <w:rsid w:val="00786E80"/>
    <w:rsid w:val="00FD4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A856D10"/>
  <w15:docId w15:val="{3FF762E8-5188-417F-93A9-F687C8353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2"/>
        <w:szCs w:val="22"/>
        <w:lang w:val="en-GB" w:eastAsia="en-US" w:bidi="ar-SA"/>
      </w:rPr>
    </w:rPrDefault>
    <w:pPrDefault>
      <w:pPr>
        <w:autoSpaceDN w:val="0"/>
        <w:spacing w:after="160" w:line="25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Heading2Char">
    <w:name w:val="Heading 2 Char"/>
    <w:basedOn w:val="DefaultParagraphFont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2F5496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2F5496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Calibri Light" w:eastAsia="Times New Roman" w:hAnsi="Calibri Light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2F5496"/>
    </w:rPr>
  </w:style>
  <w:style w:type="paragraph" w:styleId="IntenseQuote">
    <w:name w:val="Intense Quote"/>
    <w:basedOn w:val="Normal"/>
    <w:next w:val="Normal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rPr>
      <w:i/>
      <w:iCs/>
      <w:color w:val="2F5496"/>
    </w:rPr>
  </w:style>
  <w:style w:type="character" w:styleId="IntenseReference">
    <w:name w:val="Intense Reference"/>
    <w:basedOn w:val="DefaultParagraphFont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vyshnavi vissa</dc:creator>
  <dc:description/>
  <cp:lastModifiedBy>vyshnavi vissa</cp:lastModifiedBy>
  <cp:revision>2</cp:revision>
  <dcterms:created xsi:type="dcterms:W3CDTF">2025-11-03T13:06:00Z</dcterms:created>
  <dcterms:modified xsi:type="dcterms:W3CDTF">2025-11-03T13:06:00Z</dcterms:modified>
</cp:coreProperties>
</file>